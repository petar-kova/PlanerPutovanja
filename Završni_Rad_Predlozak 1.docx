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7C3BF9" w14:textId="57A6E379" w:rsidR="003F12DD" w:rsidRDefault="003F12DD" w:rsidP="00387B72">
      <w:pPr>
        <w:rPr>
          <w:rFonts w:eastAsia="Verdana"/>
        </w:rPr>
      </w:pPr>
    </w:p>
    <w:p w14:paraId="0315A8A9" w14:textId="77777777" w:rsidR="00387B72" w:rsidRDefault="00387B72" w:rsidP="00387B72">
      <w:pPr>
        <w:jc w:val="both"/>
        <w:rPr>
          <w:rFonts w:eastAsia="Verdana"/>
        </w:rPr>
      </w:pPr>
    </w:p>
    <w:p w14:paraId="56E772C9" w14:textId="77777777" w:rsidR="000518C2" w:rsidRPr="009D4A0B" w:rsidRDefault="000518C2" w:rsidP="000518C2">
      <w:pPr>
        <w:shd w:val="clear" w:color="auto" w:fill="FFFFFF"/>
        <w:spacing w:before="120" w:after="120"/>
        <w:jc w:val="center"/>
        <w:rPr>
          <w:rFonts w:cs="Times New Roman"/>
          <w:b/>
          <w:bCs/>
          <w:sz w:val="32"/>
          <w:szCs w:val="32"/>
        </w:rPr>
      </w:pPr>
      <w:bookmarkStart w:id="0" w:name="_Hlk151483672"/>
      <w:r w:rsidRPr="00FE00FE">
        <w:rPr>
          <w:rFonts w:cs="Times New Roman"/>
          <w:b/>
          <w:bCs/>
          <w:sz w:val="32"/>
          <w:szCs w:val="32"/>
        </w:rPr>
        <w:t>VELEUČILIŠTE SUVREMENIH INFORMACIJSKIH TEHNOLOGIJA</w:t>
      </w:r>
      <w:bookmarkEnd w:id="0"/>
    </w:p>
    <w:p w14:paraId="5E0DD122" w14:textId="61D9B21E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STRUČNI </w:t>
      </w:r>
      <w:r w:rsidR="003B4985">
        <w:rPr>
          <w:rFonts w:cs="Times New Roman"/>
          <w:b/>
          <w:bCs/>
          <w:sz w:val="28"/>
          <w:szCs w:val="28"/>
        </w:rPr>
        <w:t xml:space="preserve">PRIJEDIPLOMSKI </w:t>
      </w:r>
      <w:r>
        <w:rPr>
          <w:rFonts w:cs="Times New Roman"/>
          <w:b/>
          <w:bCs/>
          <w:sz w:val="28"/>
          <w:szCs w:val="28"/>
        </w:rPr>
        <w:t xml:space="preserve">STUDIJ </w:t>
      </w:r>
      <w:r w:rsidR="0008425F">
        <w:rPr>
          <w:rFonts w:cs="Times New Roman"/>
          <w:b/>
          <w:bCs/>
          <w:sz w:val="28"/>
          <w:szCs w:val="28"/>
        </w:rPr>
        <w:t>INFORMACIJSKIH TEHNOLOGIJA</w:t>
      </w:r>
    </w:p>
    <w:p w14:paraId="531CEABB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ZAGREB</w:t>
      </w:r>
    </w:p>
    <w:p w14:paraId="1765D88F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3931AA82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41671EC9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2C14CB87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34D0D0F6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49ED3BD1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 w:val="28"/>
          <w:szCs w:val="28"/>
        </w:rPr>
      </w:pPr>
    </w:p>
    <w:p w14:paraId="2D1CA196" w14:textId="77777777" w:rsidR="002A0FA0" w:rsidRDefault="009619C6" w:rsidP="002A0FA0">
      <w:pPr>
        <w:shd w:val="clear" w:color="auto" w:fill="FFFFFF"/>
        <w:spacing w:before="12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ZAVRŠNI</w:t>
      </w:r>
      <w:r w:rsidR="002A0FA0">
        <w:rPr>
          <w:rFonts w:cs="Times New Roman"/>
          <w:b/>
          <w:bCs/>
          <w:sz w:val="28"/>
          <w:szCs w:val="28"/>
        </w:rPr>
        <w:t xml:space="preserve"> RAD</w:t>
      </w:r>
    </w:p>
    <w:p w14:paraId="3E6FB71B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 w:val="28"/>
          <w:szCs w:val="28"/>
        </w:rPr>
      </w:pPr>
    </w:p>
    <w:p w14:paraId="5ED068D0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NAZIV </w:t>
      </w:r>
      <w:r w:rsidR="009619C6">
        <w:rPr>
          <w:rFonts w:cs="Times New Roman"/>
          <w:b/>
          <w:bCs/>
          <w:sz w:val="28"/>
          <w:szCs w:val="28"/>
        </w:rPr>
        <w:t>ZAVRŠNOG</w:t>
      </w:r>
      <w:r>
        <w:rPr>
          <w:rFonts w:cs="Times New Roman"/>
          <w:b/>
          <w:bCs/>
          <w:sz w:val="28"/>
          <w:szCs w:val="28"/>
        </w:rPr>
        <w:t xml:space="preserve"> RADA</w:t>
      </w:r>
    </w:p>
    <w:p w14:paraId="7C51E3E0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6CA0134A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Ime Prezime</w:t>
      </w:r>
    </w:p>
    <w:p w14:paraId="5410F518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29977342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322D8724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17A63397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5E15F495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0B54D1F9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b/>
          <w:bCs/>
          <w:szCs w:val="24"/>
        </w:rPr>
      </w:pPr>
    </w:p>
    <w:p w14:paraId="5007E8C4" w14:textId="77777777" w:rsidR="002A0FA0" w:rsidRDefault="002A0FA0" w:rsidP="002A0FA0">
      <w:pPr>
        <w:shd w:val="clear" w:color="auto" w:fill="FFFFFF"/>
        <w:spacing w:before="120"/>
        <w:jc w:val="center"/>
        <w:rPr>
          <w:rFonts w:cs="Times New Roman"/>
          <w:szCs w:val="24"/>
        </w:rPr>
      </w:pPr>
    </w:p>
    <w:p w14:paraId="5A798097" w14:textId="3B2095AC" w:rsidR="003F12DD" w:rsidRDefault="002A0FA0" w:rsidP="003F12DD">
      <w:pPr>
        <w:shd w:val="clear" w:color="auto" w:fill="FFFFFF"/>
        <w:spacing w:before="12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 xml:space="preserve">Zagreb, </w:t>
      </w:r>
      <w:r w:rsidR="000518C2">
        <w:rPr>
          <w:rFonts w:cs="Times New Roman"/>
          <w:b/>
          <w:sz w:val="28"/>
          <w:szCs w:val="28"/>
        </w:rPr>
        <w:t>studeni 2023</w:t>
      </w:r>
      <w:r w:rsidR="00D576F6">
        <w:rPr>
          <w:rFonts w:cs="Times New Roman"/>
          <w:b/>
          <w:sz w:val="28"/>
          <w:szCs w:val="28"/>
        </w:rPr>
        <w:t>.</w:t>
      </w:r>
      <w:r w:rsidR="003F12DD">
        <w:rPr>
          <w:rFonts w:cs="Times New Roman"/>
          <w:b/>
          <w:sz w:val="28"/>
          <w:szCs w:val="28"/>
        </w:rPr>
        <w:br w:type="page"/>
      </w:r>
    </w:p>
    <w:p w14:paraId="02471573" w14:textId="77777777" w:rsidR="00455FF8" w:rsidRDefault="00455FF8">
      <w:pPr>
        <w:widowControl/>
        <w:autoSpaceDE/>
        <w:autoSpaceDN/>
        <w:adjustRightInd/>
        <w:spacing w:after="200" w:line="276" w:lineRule="auto"/>
        <w:rPr>
          <w:rFonts w:cs="Times New Roman"/>
          <w:sz w:val="28"/>
          <w:szCs w:val="28"/>
        </w:rPr>
      </w:pPr>
      <w:r w:rsidRPr="00455FF8">
        <w:rPr>
          <w:rFonts w:cs="Times New Roman"/>
          <w:sz w:val="28"/>
          <w:szCs w:val="28"/>
        </w:rPr>
        <w:lastRenderedPageBreak/>
        <w:t>Ov</w:t>
      </w:r>
      <w:r w:rsidR="002B450F">
        <w:rPr>
          <w:rFonts w:cs="Times New Roman"/>
          <w:sz w:val="28"/>
          <w:szCs w:val="28"/>
        </w:rPr>
        <w:t xml:space="preserve">a i naslovna </w:t>
      </w:r>
      <w:r w:rsidRPr="00455FF8">
        <w:rPr>
          <w:rFonts w:cs="Times New Roman"/>
          <w:sz w:val="28"/>
          <w:szCs w:val="28"/>
        </w:rPr>
        <w:t>stranica dobij</w:t>
      </w:r>
      <w:r w:rsidR="002B450F">
        <w:rPr>
          <w:rFonts w:cs="Times New Roman"/>
          <w:sz w:val="28"/>
          <w:szCs w:val="28"/>
        </w:rPr>
        <w:t>u</w:t>
      </w:r>
      <w:r w:rsidRPr="00455FF8">
        <w:rPr>
          <w:rFonts w:cs="Times New Roman"/>
          <w:sz w:val="28"/>
          <w:szCs w:val="28"/>
        </w:rPr>
        <w:t xml:space="preserve"> se u Referadi</w:t>
      </w:r>
    </w:p>
    <w:p w14:paraId="7C0E822A" w14:textId="77777777" w:rsidR="002B450F" w:rsidRDefault="002B450F">
      <w:pPr>
        <w:widowControl/>
        <w:autoSpaceDE/>
        <w:autoSpaceDN/>
        <w:adjustRightInd/>
        <w:spacing w:after="200" w:line="276" w:lineRule="auto"/>
        <w:rPr>
          <w:rFonts w:cs="Times New Roman"/>
          <w:sz w:val="28"/>
          <w:szCs w:val="28"/>
        </w:rPr>
        <w:sectPr w:rsidR="002B450F" w:rsidSect="007B49EB">
          <w:footerReference w:type="default" r:id="rId8"/>
          <w:pgSz w:w="11906" w:h="16838"/>
          <w:pgMar w:top="1134" w:right="1134" w:bottom="1701" w:left="1701" w:header="709" w:footer="709" w:gutter="0"/>
          <w:pgNumType w:start="3"/>
          <w:cols w:space="708"/>
          <w:docGrid w:linePitch="360"/>
        </w:sectPr>
      </w:pPr>
    </w:p>
    <w:p w14:paraId="53A4779A" w14:textId="77777777" w:rsidR="002A0FA0" w:rsidRPr="00A96FA0" w:rsidRDefault="002A0FA0" w:rsidP="00046ADB">
      <w:pPr>
        <w:widowControl/>
        <w:autoSpaceDE/>
        <w:adjustRightInd/>
        <w:jc w:val="both"/>
        <w:rPr>
          <w:rFonts w:cs="Times New Roman"/>
          <w:sz w:val="28"/>
          <w:szCs w:val="28"/>
        </w:rPr>
      </w:pPr>
      <w:r w:rsidRPr="00A96FA0">
        <w:rPr>
          <w:rFonts w:cs="Times New Roman"/>
          <w:b/>
          <w:sz w:val="28"/>
          <w:szCs w:val="28"/>
        </w:rPr>
        <w:lastRenderedPageBreak/>
        <w:t>SADRŽAJ</w:t>
      </w:r>
    </w:p>
    <w:p w14:paraId="7E8C8F8D" w14:textId="1C6DFB78" w:rsidR="00010085" w:rsidRDefault="00010085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4224378" w:history="1">
        <w:r w:rsidRPr="00132D18">
          <w:rPr>
            <w:rStyle w:val="Hiperveza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6BFF98" w14:textId="786A22EC" w:rsidR="00010085" w:rsidRDefault="00010085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79" w:history="1">
        <w:r w:rsidRPr="00132D18">
          <w:rPr>
            <w:rStyle w:val="Hiperveza"/>
            <w:rFonts w:eastAsia="Verdana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rFonts w:eastAsia="Verdana"/>
            <w:noProof/>
          </w:rPr>
          <w:t>NASLOV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394F4C" w14:textId="70FBD6CE" w:rsidR="00010085" w:rsidRDefault="00010085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0" w:history="1">
        <w:r w:rsidRPr="00132D18">
          <w:rPr>
            <w:rStyle w:val="Hiperveza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Podnaslov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A3F1CC" w14:textId="75101AE0" w:rsidR="00010085" w:rsidRDefault="00010085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1" w:history="1">
        <w:r w:rsidRPr="00132D18">
          <w:rPr>
            <w:rStyle w:val="Hiperveza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Podnaslov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7FFB1F" w14:textId="5C569FD6" w:rsidR="00010085" w:rsidRDefault="00010085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2" w:history="1">
        <w:r w:rsidRPr="00132D18">
          <w:rPr>
            <w:rStyle w:val="Hiperveza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Podnaslov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D1B032" w14:textId="4CA542A0" w:rsidR="00010085" w:rsidRDefault="00010085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3" w:history="1">
        <w:r w:rsidRPr="00132D18">
          <w:rPr>
            <w:rStyle w:val="Hiperveza"/>
            <w:rFonts w:eastAsia="Verdana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rFonts w:eastAsia="Verdana"/>
            <w:noProof/>
          </w:rPr>
          <w:t>NASLOV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61697F" w14:textId="6B97452B" w:rsidR="00010085" w:rsidRDefault="00010085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4" w:history="1">
        <w:r w:rsidRPr="00132D18">
          <w:rPr>
            <w:rStyle w:val="Hiperveza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Podnaslov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190661" w14:textId="5DC473EF" w:rsidR="00010085" w:rsidRDefault="00010085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5" w:history="1">
        <w:r w:rsidRPr="00132D18">
          <w:rPr>
            <w:rStyle w:val="Hiperveza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Podnaslov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167786" w14:textId="4D6FC607" w:rsidR="00010085" w:rsidRDefault="00010085" w:rsidP="00010085">
      <w:pPr>
        <w:pStyle w:val="Sadraj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6" w:history="1">
        <w:r w:rsidRPr="00132D18">
          <w:rPr>
            <w:rStyle w:val="Hiperveza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Podpodnaslov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F44A09" w14:textId="3B953308" w:rsidR="00010085" w:rsidRDefault="00010085" w:rsidP="00010085">
      <w:pPr>
        <w:pStyle w:val="Sadraj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7" w:history="1">
        <w:r w:rsidRPr="00132D18">
          <w:rPr>
            <w:rStyle w:val="Hiperveza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Podpodnaslov2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C92CF0" w14:textId="6ACB1331" w:rsidR="00010085" w:rsidRDefault="00010085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8" w:history="1">
        <w:r w:rsidRPr="00132D18">
          <w:rPr>
            <w:rStyle w:val="Hiperveza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NASLOV 3 (PRAKTIČNI RAD – NAZIV PRAKTIČNOG DIJELA RADA)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CDBBCB" w14:textId="2FFB8432" w:rsidR="00010085" w:rsidRDefault="00010085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89" w:history="1">
        <w:r w:rsidRPr="00132D18">
          <w:rPr>
            <w:rStyle w:val="Hiperveza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Podnaslov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AA34F6" w14:textId="55FCF646" w:rsidR="00010085" w:rsidRDefault="00010085">
      <w:pPr>
        <w:pStyle w:val="Sadraj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90" w:history="1">
        <w:r w:rsidRPr="00132D18">
          <w:rPr>
            <w:rStyle w:val="Hiperveza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noProof/>
          </w:rPr>
          <w:t>Podnaslov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BE8F85" w14:textId="6E30F3AC" w:rsidR="00010085" w:rsidRDefault="00010085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91" w:history="1">
        <w:r w:rsidRPr="00132D18">
          <w:rPr>
            <w:rStyle w:val="Hiperveza"/>
            <w:rFonts w:eastAsia="Verdana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32D18">
          <w:rPr>
            <w:rStyle w:val="Hiperveza"/>
            <w:rFonts w:eastAsia="Verdana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94A61A" w14:textId="5DAD91E2" w:rsidR="00010085" w:rsidRDefault="00010085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92" w:history="1">
        <w:r w:rsidRPr="00132D18">
          <w:rPr>
            <w:rStyle w:val="Hiperveza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9B5038B" w14:textId="3E848F5B" w:rsidR="00010085" w:rsidRDefault="00010085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93" w:history="1">
        <w:r w:rsidRPr="00132D18">
          <w:rPr>
            <w:rStyle w:val="Hiperveza"/>
            <w:noProof/>
          </w:rPr>
          <w:t>SAŽETAK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55CC01" w14:textId="7587C143" w:rsidR="00010085" w:rsidRDefault="00010085">
      <w:pPr>
        <w:pStyle w:val="Sadraj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4224394" w:history="1">
        <w:r w:rsidRPr="00132D18">
          <w:rPr>
            <w:rStyle w:val="Hiperveza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_Toc94224394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C8940B" w14:textId="56801A67" w:rsidR="002A0FA0" w:rsidRDefault="00010085" w:rsidP="00010085">
      <w:pPr>
        <w:pStyle w:val="Sadraj1"/>
      </w:pPr>
      <w:r>
        <w:fldChar w:fldCharType="end"/>
      </w:r>
      <w:r w:rsidR="002A0FA0">
        <w:br w:type="page"/>
      </w:r>
    </w:p>
    <w:p w14:paraId="5BE45EBC" w14:textId="77777777" w:rsidR="002A0FA0" w:rsidRPr="00D2791D" w:rsidRDefault="002A0FA0" w:rsidP="00046ADB">
      <w:pPr>
        <w:rPr>
          <w:b/>
          <w:bCs/>
          <w:sz w:val="28"/>
          <w:szCs w:val="28"/>
        </w:rPr>
      </w:pPr>
      <w:bookmarkStart w:id="1" w:name="_Toc436917693"/>
      <w:bookmarkStart w:id="2" w:name="_Toc385067575"/>
      <w:bookmarkStart w:id="3" w:name="_Toc73119683"/>
      <w:bookmarkStart w:id="4" w:name="_Toc75542165"/>
      <w:r w:rsidRPr="00D2791D">
        <w:rPr>
          <w:b/>
          <w:bCs/>
          <w:sz w:val="28"/>
          <w:szCs w:val="28"/>
        </w:rPr>
        <w:lastRenderedPageBreak/>
        <w:t>POPIS SLIKA</w:t>
      </w:r>
      <w:bookmarkEnd w:id="1"/>
      <w:bookmarkEnd w:id="2"/>
      <w:bookmarkEnd w:id="3"/>
      <w:bookmarkEnd w:id="4"/>
      <w:r w:rsidR="001C2907" w:rsidRPr="00D2791D">
        <w:rPr>
          <w:b/>
          <w:bCs/>
          <w:sz w:val="28"/>
          <w:szCs w:val="28"/>
        </w:rPr>
        <w:t xml:space="preserve"> </w:t>
      </w:r>
    </w:p>
    <w:p w14:paraId="63132BFC" w14:textId="3837A8BD" w:rsidR="00046ADB" w:rsidRDefault="001C2907">
      <w:pPr>
        <w:pStyle w:val="Tablicaslika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93868587" w:history="1">
        <w:r w:rsidR="00046ADB" w:rsidRPr="00D80750">
          <w:rPr>
            <w:rStyle w:val="Hiperveza"/>
            <w:noProof/>
          </w:rPr>
          <w:t>Slika 1. SWOT analiza kao ključ uspjeha (Wikipedia, 2021)</w:t>
        </w:r>
        <w:r w:rsidR="00046ADB">
          <w:rPr>
            <w:noProof/>
            <w:webHidden/>
          </w:rPr>
          <w:tab/>
        </w:r>
        <w:r w:rsidR="00046ADB">
          <w:rPr>
            <w:noProof/>
            <w:webHidden/>
          </w:rPr>
          <w:fldChar w:fldCharType="begin"/>
        </w:r>
        <w:r w:rsidR="00046ADB">
          <w:rPr>
            <w:noProof/>
            <w:webHidden/>
          </w:rPr>
          <w:instrText xml:space="preserve"> PAGEREF _Toc93868587 \h </w:instrText>
        </w:r>
        <w:r w:rsidR="00046ADB">
          <w:rPr>
            <w:noProof/>
            <w:webHidden/>
          </w:rPr>
        </w:r>
        <w:r w:rsidR="00046ADB">
          <w:rPr>
            <w:noProof/>
            <w:webHidden/>
          </w:rPr>
          <w:fldChar w:fldCharType="separate"/>
        </w:r>
        <w:r w:rsidR="003B4A5C">
          <w:rPr>
            <w:noProof/>
            <w:webHidden/>
          </w:rPr>
          <w:t>8</w:t>
        </w:r>
        <w:r w:rsidR="00046ADB">
          <w:rPr>
            <w:noProof/>
            <w:webHidden/>
          </w:rPr>
          <w:fldChar w:fldCharType="end"/>
        </w:r>
      </w:hyperlink>
    </w:p>
    <w:p w14:paraId="718B4CA5" w14:textId="25A32357" w:rsidR="00046ADB" w:rsidRDefault="00046ADB">
      <w:pPr>
        <w:pStyle w:val="Tablicaslika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93868588" w:history="1">
        <w:r w:rsidRPr="00D80750">
          <w:rPr>
            <w:rStyle w:val="Hiperveza"/>
            <w:noProof/>
          </w:rPr>
          <w:t>Slika 2. Samoreferiranje dijagonalizacijom (</w:t>
        </w:r>
        <w:r w:rsidRPr="00D80750">
          <w:rPr>
            <w:rStyle w:val="Hiperveza"/>
            <w:rFonts w:cs="Times New Roman"/>
            <w:noProof/>
          </w:rPr>
          <w:t>Čulina, Čulina, Čančarević, 2020)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_Toc93868588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4A5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083794" w14:textId="77777777" w:rsidR="002A0FA0" w:rsidRDefault="001C2907" w:rsidP="00E56C17">
      <w:pPr>
        <w:rPr>
          <w:lang w:eastAsia="ja-JP"/>
        </w:rPr>
      </w:pPr>
      <w:r>
        <w:fldChar w:fldCharType="end"/>
      </w:r>
      <w:r w:rsidR="002A0FA0">
        <w:rPr>
          <w:lang w:eastAsia="ja-JP"/>
        </w:rPr>
        <w:br w:type="page"/>
      </w:r>
    </w:p>
    <w:p w14:paraId="3E48CFF4" w14:textId="77777777" w:rsidR="00231D93" w:rsidRPr="00D2791D" w:rsidRDefault="002A0FA0" w:rsidP="00046ADB">
      <w:pPr>
        <w:rPr>
          <w:b/>
          <w:bCs/>
          <w:sz w:val="28"/>
          <w:szCs w:val="28"/>
        </w:rPr>
      </w:pPr>
      <w:bookmarkStart w:id="5" w:name="_Toc385067576"/>
      <w:bookmarkStart w:id="6" w:name="_Toc436917694"/>
      <w:bookmarkStart w:id="7" w:name="_Toc73119684"/>
      <w:bookmarkStart w:id="8" w:name="_Toc75542166"/>
      <w:r w:rsidRPr="00D2791D">
        <w:rPr>
          <w:b/>
          <w:bCs/>
          <w:sz w:val="28"/>
          <w:szCs w:val="28"/>
        </w:rPr>
        <w:lastRenderedPageBreak/>
        <w:t>POPIS TAB</w:t>
      </w:r>
      <w:bookmarkEnd w:id="5"/>
      <w:r w:rsidRPr="00D2791D">
        <w:rPr>
          <w:b/>
          <w:bCs/>
          <w:sz w:val="28"/>
          <w:szCs w:val="28"/>
        </w:rPr>
        <w:t>LICA</w:t>
      </w:r>
      <w:bookmarkEnd w:id="6"/>
      <w:bookmarkEnd w:id="7"/>
      <w:bookmarkEnd w:id="8"/>
    </w:p>
    <w:p w14:paraId="0A5E9D69" w14:textId="656FC13B" w:rsidR="00046ADB" w:rsidRDefault="00986F90">
      <w:pPr>
        <w:pStyle w:val="Tablicaslika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r>
        <w:rPr>
          <w:b/>
          <w:szCs w:val="20"/>
          <w:lang w:eastAsia="ja-JP"/>
        </w:rPr>
        <w:fldChar w:fldCharType="begin"/>
      </w:r>
      <w:r>
        <w:rPr>
          <w:b/>
          <w:lang w:eastAsia="ja-JP"/>
        </w:rPr>
        <w:instrText xml:space="preserve"> TOC \h \z \c "Tablica" </w:instrText>
      </w:r>
      <w:r>
        <w:rPr>
          <w:b/>
          <w:szCs w:val="20"/>
          <w:lang w:eastAsia="ja-JP"/>
        </w:rPr>
        <w:fldChar w:fldCharType="separate"/>
      </w:r>
      <w:hyperlink w:anchor="_Toc93868589" w:history="1">
        <w:r w:rsidR="00046ADB" w:rsidRPr="005D43F7">
          <w:rPr>
            <w:rStyle w:val="Hiperveza"/>
            <w:noProof/>
          </w:rPr>
          <w:t>Tablica 1. Struktura SWOT analize</w:t>
        </w:r>
        <w:r w:rsidR="00046ADB">
          <w:rPr>
            <w:noProof/>
            <w:webHidden/>
          </w:rPr>
          <w:tab/>
        </w:r>
        <w:r w:rsidR="00046ADB">
          <w:rPr>
            <w:noProof/>
            <w:webHidden/>
          </w:rPr>
          <w:fldChar w:fldCharType="begin"/>
        </w:r>
        <w:r w:rsidR="00046ADB">
          <w:rPr>
            <w:noProof/>
            <w:webHidden/>
          </w:rPr>
          <w:instrText xml:space="preserve"> PAGEREF _Toc93868589 \h </w:instrText>
        </w:r>
        <w:r w:rsidR="00046ADB">
          <w:rPr>
            <w:noProof/>
            <w:webHidden/>
          </w:rPr>
        </w:r>
        <w:r w:rsidR="00046ADB">
          <w:rPr>
            <w:noProof/>
            <w:webHidden/>
          </w:rPr>
          <w:fldChar w:fldCharType="separate"/>
        </w:r>
        <w:r w:rsidR="003B4A5C">
          <w:rPr>
            <w:noProof/>
            <w:webHidden/>
          </w:rPr>
          <w:t>8</w:t>
        </w:r>
        <w:r w:rsidR="00046ADB">
          <w:rPr>
            <w:noProof/>
            <w:webHidden/>
          </w:rPr>
          <w:fldChar w:fldCharType="end"/>
        </w:r>
      </w:hyperlink>
    </w:p>
    <w:p w14:paraId="6AC9697C" w14:textId="77777777" w:rsidR="00763287" w:rsidRDefault="00986F90" w:rsidP="00AC3E53">
      <w:pPr>
        <w:rPr>
          <w:szCs w:val="24"/>
          <w:lang w:eastAsia="ja-JP"/>
        </w:rPr>
      </w:pPr>
      <w:r>
        <w:rPr>
          <w:szCs w:val="24"/>
          <w:lang w:eastAsia="ja-JP"/>
        </w:rPr>
        <w:fldChar w:fldCharType="end"/>
      </w:r>
      <w:bookmarkStart w:id="9" w:name="_Toc75542167"/>
      <w:bookmarkStart w:id="10" w:name="_Toc73119685"/>
      <w:r w:rsidR="00763287">
        <w:rPr>
          <w:szCs w:val="24"/>
          <w:lang w:eastAsia="ja-JP"/>
        </w:rPr>
        <w:br w:type="page"/>
      </w:r>
    </w:p>
    <w:p w14:paraId="4BE0978F" w14:textId="77777777" w:rsidR="00AA677D" w:rsidRPr="00763287" w:rsidRDefault="00AA677D" w:rsidP="00046ADB">
      <w:pPr>
        <w:rPr>
          <w:b/>
          <w:bCs/>
          <w:sz w:val="28"/>
          <w:szCs w:val="28"/>
          <w:lang w:eastAsia="ja-JP"/>
        </w:rPr>
      </w:pPr>
      <w:r w:rsidRPr="00763287">
        <w:rPr>
          <w:b/>
          <w:bCs/>
          <w:sz w:val="28"/>
          <w:szCs w:val="28"/>
          <w:lang w:eastAsia="ja-JP"/>
        </w:rPr>
        <w:lastRenderedPageBreak/>
        <w:t>POPIS KODOVA</w:t>
      </w:r>
      <w:bookmarkEnd w:id="9"/>
    </w:p>
    <w:p w14:paraId="103A7A92" w14:textId="53D572EC" w:rsidR="00346B3A" w:rsidRDefault="00993B3F">
      <w:pPr>
        <w:pStyle w:val="Tablicaslika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r>
        <w:rPr>
          <w:lang w:eastAsia="ja-JP"/>
        </w:rPr>
        <w:fldChar w:fldCharType="begin"/>
      </w:r>
      <w:r>
        <w:rPr>
          <w:lang w:eastAsia="ja-JP"/>
        </w:rPr>
        <w:instrText xml:space="preserve"> TOC \h \z \c "Kôd" </w:instrText>
      </w:r>
      <w:r>
        <w:rPr>
          <w:lang w:eastAsia="ja-JP"/>
        </w:rPr>
        <w:fldChar w:fldCharType="separate"/>
      </w:r>
      <w:hyperlink w:anchor="_Toc94125340" w:history="1">
        <w:r w:rsidR="00346B3A" w:rsidRPr="00E262F2">
          <w:rPr>
            <w:rStyle w:val="Hiperveza"/>
            <w:noProof/>
          </w:rPr>
          <w:t>Kôd 1. Sortiranje umetanjem</w:t>
        </w:r>
        <w:r w:rsidR="00346B3A">
          <w:rPr>
            <w:noProof/>
            <w:webHidden/>
          </w:rPr>
          <w:tab/>
        </w:r>
        <w:r w:rsidR="00346B3A">
          <w:rPr>
            <w:noProof/>
            <w:webHidden/>
          </w:rPr>
          <w:fldChar w:fldCharType="begin"/>
        </w:r>
        <w:r w:rsidR="00346B3A">
          <w:rPr>
            <w:noProof/>
            <w:webHidden/>
          </w:rPr>
          <w:instrText xml:space="preserve"> PAGEREF _Toc94125340 \h </w:instrText>
        </w:r>
        <w:r w:rsidR="00346B3A">
          <w:rPr>
            <w:noProof/>
            <w:webHidden/>
          </w:rPr>
        </w:r>
        <w:r w:rsidR="00346B3A">
          <w:rPr>
            <w:noProof/>
            <w:webHidden/>
          </w:rPr>
          <w:fldChar w:fldCharType="separate"/>
        </w:r>
        <w:r w:rsidR="003B4A5C">
          <w:rPr>
            <w:noProof/>
            <w:webHidden/>
          </w:rPr>
          <w:t>10</w:t>
        </w:r>
        <w:r w:rsidR="00346B3A">
          <w:rPr>
            <w:noProof/>
            <w:webHidden/>
          </w:rPr>
          <w:fldChar w:fldCharType="end"/>
        </w:r>
      </w:hyperlink>
    </w:p>
    <w:p w14:paraId="2E7CF726" w14:textId="1B5781A5" w:rsidR="00346B3A" w:rsidRDefault="00346B3A">
      <w:pPr>
        <w:pStyle w:val="Tablicaslika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94125341" w:history="1">
        <w:r w:rsidRPr="00E262F2">
          <w:rPr>
            <w:rStyle w:val="Hiperveza"/>
            <w:noProof/>
          </w:rPr>
          <w:t>Kôd 2. Sortiranje selektiranjem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_Toc94125341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4A5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CDD0F8" w14:textId="0B224AEB" w:rsidR="002A0FA0" w:rsidRDefault="00993B3F" w:rsidP="00AC3E53">
      <w:pPr>
        <w:pStyle w:val="Naslov1"/>
      </w:pPr>
      <w:r>
        <w:rPr>
          <w:lang w:eastAsia="ja-JP"/>
        </w:rPr>
        <w:lastRenderedPageBreak/>
        <w:fldChar w:fldCharType="end"/>
      </w:r>
      <w:bookmarkStart w:id="11" w:name="_Toc75542168"/>
      <w:bookmarkStart w:id="12" w:name="_Toc94224378"/>
      <w:r w:rsidR="002A0FA0">
        <w:t>UVOD</w:t>
      </w:r>
      <w:bookmarkEnd w:id="10"/>
      <w:bookmarkEnd w:id="11"/>
      <w:bookmarkEnd w:id="12"/>
    </w:p>
    <w:p w14:paraId="68D6B01B" w14:textId="77777777" w:rsidR="00F16828" w:rsidRDefault="00F16828" w:rsidP="00387B72">
      <w:pPr>
        <w:jc w:val="both"/>
      </w:pPr>
      <w:r>
        <w:t xml:space="preserve">Tekst </w:t>
      </w:r>
      <w:r w:rsidR="009619C6">
        <w:t>završnog</w:t>
      </w:r>
      <w:r>
        <w:t xml:space="preserve"> rada započinje uvodom. Uvod sadrži osnovne naznake problema koji se obrađuje u radu (imenovanje problema i razlog izbora za predmet proučavanja), način obrade problema i strukturu rada.</w:t>
      </w:r>
      <w:r w:rsidR="000C05F6" w:rsidRPr="000C05F6">
        <w:t xml:space="preserve"> </w:t>
      </w:r>
      <w:r w:rsidR="000C05F6" w:rsidRPr="009D4A0B">
        <w:t xml:space="preserve">Uvod </w:t>
      </w:r>
      <w:r w:rsidR="002B450F">
        <w:t xml:space="preserve">mora </w:t>
      </w:r>
      <w:r w:rsidR="000C05F6" w:rsidRPr="009D4A0B">
        <w:t>imati</w:t>
      </w:r>
      <w:r w:rsidR="002B450F">
        <w:t xml:space="preserve"> više od</w:t>
      </w:r>
      <w:r w:rsidR="000C05F6" w:rsidRPr="009D4A0B">
        <w:t xml:space="preserve"> jedn</w:t>
      </w:r>
      <w:r w:rsidR="002B7365">
        <w:t>e</w:t>
      </w:r>
      <w:r w:rsidR="000C05F6" w:rsidRPr="009D4A0B">
        <w:t xml:space="preserve"> </w:t>
      </w:r>
      <w:r w:rsidR="002B450F">
        <w:t xml:space="preserve">a manje od dvije </w:t>
      </w:r>
      <w:r w:rsidR="000C05F6" w:rsidRPr="009D4A0B">
        <w:t>stranica teksta</w:t>
      </w:r>
      <w:r w:rsidR="002B450F">
        <w:t xml:space="preserve">. </w:t>
      </w:r>
      <w:bookmarkStart w:id="13" w:name="_Hlk94042016"/>
      <w:r w:rsidR="002B450F">
        <w:t xml:space="preserve">U </w:t>
      </w:r>
      <w:r w:rsidR="002B7365">
        <w:t>U</w:t>
      </w:r>
      <w:r w:rsidR="002B450F">
        <w:t>vodu nema podnaslova, slika, tablica</w:t>
      </w:r>
      <w:bookmarkEnd w:id="13"/>
      <w:r w:rsidR="002B450F">
        <w:t>….</w:t>
      </w:r>
    </w:p>
    <w:p w14:paraId="0F2ED8F3" w14:textId="77777777" w:rsidR="00F16828" w:rsidRDefault="00F16828">
      <w:pPr>
        <w:widowControl/>
        <w:autoSpaceDE/>
        <w:autoSpaceDN/>
        <w:adjustRightInd/>
        <w:spacing w:after="200" w:line="276" w:lineRule="auto"/>
      </w:pPr>
      <w:r>
        <w:br w:type="page"/>
      </w:r>
    </w:p>
    <w:p w14:paraId="13458D4A" w14:textId="0981F821" w:rsidR="00387B72" w:rsidRDefault="00F16828" w:rsidP="00A978B3">
      <w:pPr>
        <w:pStyle w:val="Naslov1"/>
        <w:rPr>
          <w:rFonts w:eastAsia="Verdana"/>
        </w:rPr>
      </w:pPr>
      <w:bookmarkStart w:id="14" w:name="_Toc73119686"/>
      <w:bookmarkStart w:id="15" w:name="_Toc75542169"/>
      <w:bookmarkStart w:id="16" w:name="_Toc94224379"/>
      <w:r>
        <w:rPr>
          <w:rFonts w:eastAsia="Verdana"/>
        </w:rPr>
        <w:lastRenderedPageBreak/>
        <w:t>NASLOV</w:t>
      </w:r>
      <w:r w:rsidR="001C2907">
        <w:rPr>
          <w:rFonts w:eastAsia="Verdana"/>
        </w:rPr>
        <w:t xml:space="preserve"> </w:t>
      </w:r>
      <w:r>
        <w:rPr>
          <w:rFonts w:eastAsia="Verdana"/>
        </w:rPr>
        <w:t>1</w:t>
      </w:r>
      <w:bookmarkEnd w:id="14"/>
      <w:bookmarkEnd w:id="15"/>
      <w:bookmarkEnd w:id="16"/>
    </w:p>
    <w:p w14:paraId="6E4A0D65" w14:textId="77777777" w:rsidR="00807D05" w:rsidRDefault="001C2907" w:rsidP="00807D05">
      <w:pPr>
        <w:rPr>
          <w:rFonts w:eastAsia="Verdana"/>
        </w:rPr>
      </w:pPr>
      <w:r>
        <w:rPr>
          <w:rFonts w:eastAsia="Verdana"/>
        </w:rPr>
        <w:t>Pripadajući tekst</w:t>
      </w:r>
    </w:p>
    <w:p w14:paraId="29F0E0C4" w14:textId="194555EA" w:rsidR="00B9677D" w:rsidRPr="00C77BE3" w:rsidRDefault="00B9677D" w:rsidP="00C77BE3">
      <w:pPr>
        <w:pStyle w:val="Naslov2"/>
      </w:pPr>
      <w:bookmarkStart w:id="17" w:name="_Toc73119687"/>
      <w:bookmarkStart w:id="18" w:name="_Toc75542170"/>
      <w:bookmarkStart w:id="19" w:name="_Toc94224380"/>
      <w:r w:rsidRPr="00C77BE3">
        <w:t>Podnaslov</w:t>
      </w:r>
      <w:r w:rsidR="001C2907" w:rsidRPr="00C77BE3">
        <w:t xml:space="preserve"> </w:t>
      </w:r>
      <w:r w:rsidRPr="00C77BE3">
        <w:t>1</w:t>
      </w:r>
      <w:bookmarkEnd w:id="17"/>
      <w:bookmarkEnd w:id="18"/>
      <w:bookmarkEnd w:id="19"/>
    </w:p>
    <w:p w14:paraId="18EB8976" w14:textId="77777777" w:rsidR="001C2907" w:rsidRDefault="001C2907" w:rsidP="001C2907">
      <w:r w:rsidRPr="001C2907">
        <w:t>Pripadajući tekst</w:t>
      </w:r>
    </w:p>
    <w:p w14:paraId="1F052792" w14:textId="28253ECE" w:rsidR="001C2907" w:rsidRPr="006E5107" w:rsidRDefault="001C2907" w:rsidP="006E5107">
      <w:pPr>
        <w:pStyle w:val="Naslov2"/>
      </w:pPr>
      <w:bookmarkStart w:id="20" w:name="_Toc75542171"/>
      <w:bookmarkStart w:id="21" w:name="_Toc94224381"/>
      <w:r w:rsidRPr="006E5107">
        <w:t>Podnaslov 2</w:t>
      </w:r>
      <w:bookmarkEnd w:id="20"/>
      <w:bookmarkEnd w:id="21"/>
    </w:p>
    <w:p w14:paraId="23CBCC41" w14:textId="77777777" w:rsidR="001C2907" w:rsidRDefault="001C2907" w:rsidP="00E21089">
      <w:r w:rsidRPr="001C2907">
        <w:t>Pripadajući tekst</w:t>
      </w:r>
      <w:r w:rsidR="00FE494B">
        <w:t>.</w:t>
      </w:r>
    </w:p>
    <w:p w14:paraId="5C67A6A3" w14:textId="27CA1EFF" w:rsidR="00AC3E53" w:rsidRDefault="00AC3E53" w:rsidP="00E21089">
      <w:r>
        <w:t>Da bismo razumjeli značenja pojedinih dijelova strukture………(</w:t>
      </w:r>
      <w:r>
        <w:fldChar w:fldCharType="begin"/>
      </w:r>
      <w:r>
        <w:instrText xml:space="preserve"> REF _Ref93868867 \h </w:instrText>
      </w:r>
      <w:r w:rsidR="00E21089">
        <w:instrText xml:space="preserve"> \* MERGEFORMAT </w:instrText>
      </w:r>
      <w:r>
        <w:fldChar w:fldCharType="separate"/>
      </w:r>
      <w:r w:rsidR="003B4A5C" w:rsidRPr="00986F90">
        <w:t xml:space="preserve">Tablica </w:t>
      </w:r>
      <w:r w:rsidR="003B4A5C">
        <w:rPr>
          <w:noProof/>
        </w:rPr>
        <w:t>1</w:t>
      </w:r>
      <w:r>
        <w:fldChar w:fldCharType="end"/>
      </w:r>
      <w:r>
        <w:t>)</w:t>
      </w:r>
    </w:p>
    <w:p w14:paraId="0F70B0EE" w14:textId="31A3B492" w:rsidR="00BE1416" w:rsidRPr="00EC0CBD" w:rsidRDefault="00986F90" w:rsidP="00087E0B">
      <w:pPr>
        <w:pStyle w:val="Opisslike"/>
        <w:spacing w:after="120"/>
        <w:jc w:val="center"/>
      </w:pPr>
      <w:bookmarkStart w:id="22" w:name="_Ref93868867"/>
      <w:bookmarkStart w:id="23" w:name="_Toc73535535"/>
      <w:bookmarkStart w:id="24" w:name="_Toc93868589"/>
      <w:r w:rsidRPr="00986F90">
        <w:t xml:space="preserve">Tablica </w:t>
      </w:r>
      <w:fldSimple w:instr=" SEQ Tablica \* ARABIC ">
        <w:r w:rsidR="003B4A5C">
          <w:rPr>
            <w:noProof/>
          </w:rPr>
          <w:t>1</w:t>
        </w:r>
      </w:fldSimple>
      <w:bookmarkEnd w:id="22"/>
      <w:r w:rsidR="00116C60">
        <w:t>.</w:t>
      </w:r>
      <w:r>
        <w:t xml:space="preserve"> </w:t>
      </w:r>
      <w:bookmarkStart w:id="25" w:name="_Hlk93852452"/>
      <w:r w:rsidR="009961AA" w:rsidRPr="009961AA">
        <w:t>Struktura SWOT analize</w:t>
      </w:r>
      <w:bookmarkEnd w:id="23"/>
      <w:bookmarkEnd w:id="24"/>
      <w:bookmarkEnd w:id="25"/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4336"/>
        <w:gridCol w:w="4232"/>
      </w:tblGrid>
      <w:tr w:rsidR="00BE1416" w:rsidRPr="004F5B54" w14:paraId="6541A060" w14:textId="77777777" w:rsidTr="009961AA">
        <w:trPr>
          <w:jc w:val="center"/>
        </w:trPr>
        <w:tc>
          <w:tcPr>
            <w:tcW w:w="4336" w:type="dxa"/>
            <w:shd w:val="clear" w:color="auto" w:fill="DBE5F1" w:themeFill="accent1" w:themeFillTint="33"/>
          </w:tcPr>
          <w:p w14:paraId="71405BA5" w14:textId="77777777" w:rsidR="00BE1416" w:rsidRPr="004F5B54" w:rsidRDefault="009961AA" w:rsidP="004F5B54">
            <w:pPr>
              <w:pStyle w:val="Opisslike"/>
              <w:jc w:val="center"/>
              <w:rPr>
                <w:b/>
              </w:rPr>
            </w:pPr>
            <w:r>
              <w:t>SNAGE (STRENGTHS)</w:t>
            </w:r>
          </w:p>
        </w:tc>
        <w:tc>
          <w:tcPr>
            <w:tcW w:w="4232" w:type="dxa"/>
            <w:shd w:val="clear" w:color="auto" w:fill="DBE5F1" w:themeFill="accent1" w:themeFillTint="33"/>
          </w:tcPr>
          <w:p w14:paraId="4D08CA31" w14:textId="77777777" w:rsidR="00BE1416" w:rsidRPr="004F5B54" w:rsidRDefault="009961AA" w:rsidP="004F5B54">
            <w:pPr>
              <w:pStyle w:val="Opisslike"/>
              <w:jc w:val="center"/>
              <w:rPr>
                <w:b/>
              </w:rPr>
            </w:pPr>
            <w:r>
              <w:t>SLABOSTI ( WEAKNESSES)</w:t>
            </w:r>
          </w:p>
        </w:tc>
      </w:tr>
      <w:tr w:rsidR="004F5B54" w:rsidRPr="004F5B54" w14:paraId="1CA68047" w14:textId="77777777" w:rsidTr="009961AA">
        <w:trPr>
          <w:jc w:val="center"/>
        </w:trPr>
        <w:tc>
          <w:tcPr>
            <w:tcW w:w="4336" w:type="dxa"/>
          </w:tcPr>
          <w:p w14:paraId="21B27644" w14:textId="77777777" w:rsidR="004F5B54" w:rsidRPr="004F5B54" w:rsidRDefault="009961AA" w:rsidP="009961AA">
            <w:pPr>
              <w:rPr>
                <w:b/>
              </w:rPr>
            </w:pPr>
            <w:r>
              <w:t>Koje su jake strane vašeg proizvoda / usluge? Po čemu se razlikuje od drugih proizvoda/ usluga? Jesu li ove prednosti dovoljno iskorištene?</w:t>
            </w:r>
          </w:p>
        </w:tc>
        <w:tc>
          <w:tcPr>
            <w:tcW w:w="4232" w:type="dxa"/>
          </w:tcPr>
          <w:p w14:paraId="566FDE0D" w14:textId="77777777" w:rsidR="004F5B54" w:rsidRPr="004F5B54" w:rsidRDefault="009961AA" w:rsidP="009961AA">
            <w:pPr>
              <w:rPr>
                <w:b/>
              </w:rPr>
            </w:pPr>
            <w:r>
              <w:t>Koje su slabosti vašeg proizvoda/usluga? U čemu je naš proizvod slabiji od ostalih proizvoda/usluga na tržištu?</w:t>
            </w:r>
          </w:p>
        </w:tc>
      </w:tr>
      <w:tr w:rsidR="004F5B54" w:rsidRPr="004F5B54" w14:paraId="772B4D84" w14:textId="77777777" w:rsidTr="009961AA">
        <w:trPr>
          <w:jc w:val="center"/>
        </w:trPr>
        <w:tc>
          <w:tcPr>
            <w:tcW w:w="4336" w:type="dxa"/>
            <w:shd w:val="clear" w:color="auto" w:fill="DBE5F1" w:themeFill="accent1" w:themeFillTint="33"/>
          </w:tcPr>
          <w:p w14:paraId="3A93D852" w14:textId="77777777" w:rsidR="004F5B54" w:rsidRPr="004F5B54" w:rsidRDefault="009961AA" w:rsidP="004F5B54">
            <w:pPr>
              <w:pStyle w:val="Opisslike"/>
              <w:jc w:val="center"/>
              <w:rPr>
                <w:b/>
              </w:rPr>
            </w:pPr>
            <w:r>
              <w:t>PRILIKE (OPPORTUNITIES)</w:t>
            </w:r>
          </w:p>
        </w:tc>
        <w:tc>
          <w:tcPr>
            <w:tcW w:w="4232" w:type="dxa"/>
            <w:shd w:val="clear" w:color="auto" w:fill="DBE5F1" w:themeFill="accent1" w:themeFillTint="33"/>
          </w:tcPr>
          <w:p w14:paraId="54DE81ED" w14:textId="77777777" w:rsidR="004F5B54" w:rsidRPr="004F5B54" w:rsidRDefault="009961AA" w:rsidP="004F5B54">
            <w:pPr>
              <w:pStyle w:val="Opisslike"/>
              <w:jc w:val="center"/>
              <w:rPr>
                <w:b/>
              </w:rPr>
            </w:pPr>
            <w:r>
              <w:t>PRIJETNJE (THREATS)</w:t>
            </w:r>
          </w:p>
        </w:tc>
      </w:tr>
      <w:tr w:rsidR="009961AA" w:rsidRPr="004F5B54" w14:paraId="75D45450" w14:textId="77777777" w:rsidTr="009961AA">
        <w:trPr>
          <w:jc w:val="center"/>
        </w:trPr>
        <w:tc>
          <w:tcPr>
            <w:tcW w:w="4336" w:type="dxa"/>
          </w:tcPr>
          <w:p w14:paraId="5349BAC9" w14:textId="77777777" w:rsidR="009961AA" w:rsidRDefault="009961AA" w:rsidP="00C45F5A">
            <w:r>
              <w:t>Koji vanjski čimbenici mogu biti iskorišteni ako se ukaže prilika i na</w:t>
            </w:r>
            <w:r w:rsidR="00C45F5A">
              <w:t>đ</w:t>
            </w:r>
            <w:r>
              <w:t>u resursi?</w:t>
            </w:r>
          </w:p>
        </w:tc>
        <w:tc>
          <w:tcPr>
            <w:tcW w:w="4232" w:type="dxa"/>
          </w:tcPr>
          <w:p w14:paraId="4E8F9858" w14:textId="77777777" w:rsidR="009961AA" w:rsidRDefault="009961AA" w:rsidP="009961AA">
            <w:r>
              <w:t>Koji vanjski čimbenici mogu biti prijetnja u smanjivanju vašeg udjela na tržištu?</w:t>
            </w:r>
          </w:p>
        </w:tc>
      </w:tr>
    </w:tbl>
    <w:p w14:paraId="6DB373ED" w14:textId="297D235C" w:rsidR="00B9677D" w:rsidRPr="006E5107" w:rsidRDefault="00B9677D" w:rsidP="00534890">
      <w:pPr>
        <w:pStyle w:val="Naslov2"/>
        <w:spacing w:before="240"/>
      </w:pPr>
      <w:bookmarkStart w:id="26" w:name="_Toc73119688"/>
      <w:bookmarkStart w:id="27" w:name="_Toc75542172"/>
      <w:bookmarkStart w:id="28" w:name="_Toc94224382"/>
      <w:r w:rsidRPr="006E5107">
        <w:t>Podnaslov</w:t>
      </w:r>
      <w:bookmarkEnd w:id="26"/>
      <w:r w:rsidR="001C2907" w:rsidRPr="006E5107">
        <w:t xml:space="preserve"> 3</w:t>
      </w:r>
      <w:bookmarkEnd w:id="27"/>
      <w:bookmarkEnd w:id="28"/>
    </w:p>
    <w:p w14:paraId="18733679" w14:textId="77777777" w:rsidR="00C45F5A" w:rsidRDefault="00C45F5A" w:rsidP="00E21089">
      <w:pPr>
        <w:rPr>
          <w:rFonts w:eastAsia="Verdana"/>
        </w:rPr>
      </w:pPr>
      <w:r>
        <w:rPr>
          <w:rFonts w:eastAsia="Verdana"/>
        </w:rPr>
        <w:t>Pripadajući tekst</w:t>
      </w:r>
      <w:r w:rsidR="00FE494B">
        <w:rPr>
          <w:rFonts w:eastAsia="Verdana"/>
        </w:rPr>
        <w:t>.</w:t>
      </w:r>
    </w:p>
    <w:p w14:paraId="16FD7EAD" w14:textId="07CFA411" w:rsidR="00FE494B" w:rsidRDefault="00FE494B" w:rsidP="00E21089">
      <w:pPr>
        <w:rPr>
          <w:rFonts w:eastAsia="Verdana"/>
        </w:rPr>
      </w:pPr>
      <w:r w:rsidRPr="009961AA">
        <w:t>SWOT analiza</w:t>
      </w:r>
      <w:r>
        <w:t xml:space="preserve"> doprinosi…………(</w:t>
      </w:r>
      <w:r>
        <w:rPr>
          <w:rFonts w:eastAsia="Verdana"/>
        </w:rPr>
        <w:fldChar w:fldCharType="begin"/>
      </w:r>
      <w:r w:rsidRPr="00760779">
        <w:rPr>
          <w:rFonts w:eastAsia="Verdana"/>
        </w:rPr>
        <w:instrText xml:space="preserve"> REF _Ref73544778 </w:instrText>
      </w:r>
      <w:r>
        <w:rPr>
          <w:rFonts w:eastAsia="Verdana"/>
        </w:rPr>
        <w:instrText xml:space="preserve"> \* MERGEFORMAT </w:instrText>
      </w:r>
      <w:r>
        <w:rPr>
          <w:rFonts w:eastAsia="Verdana"/>
        </w:rPr>
        <w:fldChar w:fldCharType="separate"/>
      </w:r>
      <w:r w:rsidR="003B4A5C" w:rsidRPr="008E29EE">
        <w:t>Slika</w:t>
      </w:r>
      <w:r w:rsidR="003B4A5C" w:rsidRPr="003B4A5C">
        <w:rPr>
          <w:b/>
        </w:rPr>
        <w:t xml:space="preserve"> </w:t>
      </w:r>
      <w:r w:rsidR="003B4A5C">
        <w:rPr>
          <w:noProof/>
        </w:rPr>
        <w:t>1</w:t>
      </w:r>
      <w:r>
        <w:rPr>
          <w:rFonts w:eastAsia="Verdana"/>
        </w:rPr>
        <w:fldChar w:fldCharType="end"/>
      </w:r>
      <w:r>
        <w:rPr>
          <w:rFonts w:eastAsia="Verdana"/>
        </w:rPr>
        <w:t>)</w:t>
      </w:r>
    </w:p>
    <w:p w14:paraId="15F1679A" w14:textId="77777777" w:rsidR="005E78D4" w:rsidRDefault="005E78D4" w:rsidP="00E1709C">
      <w:pPr>
        <w:widowControl/>
        <w:tabs>
          <w:tab w:val="left" w:pos="2835"/>
          <w:tab w:val="left" w:pos="6096"/>
        </w:tabs>
        <w:autoSpaceDE/>
        <w:autoSpaceDN/>
        <w:adjustRightInd/>
        <w:spacing w:after="200"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E2A0262" wp14:editId="182824D0">
            <wp:extent cx="1943100" cy="2228850"/>
            <wp:effectExtent l="0" t="0" r="0" b="0"/>
            <wp:docPr id="2" name="Picture 2" descr="https://upload.wikimedia.org/wikipedia/commons/thumb/0/0b/SWOT_en.svg/800px-SWOT_e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0/0b/SWOT_en.svg/800px-SWOT_en.sv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" t="4270" r="6113" b="4900"/>
                    <a:stretch/>
                  </pic:blipFill>
                  <pic:spPr bwMode="auto">
                    <a:xfrm>
                      <a:off x="0" y="0"/>
                      <a:ext cx="1946925" cy="223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02DA0" w14:textId="54004D4F" w:rsidR="00494D83" w:rsidRPr="009961AA" w:rsidRDefault="00EC0CBD" w:rsidP="00087E0B">
      <w:pPr>
        <w:pStyle w:val="Opisslike"/>
        <w:spacing w:after="120"/>
        <w:jc w:val="center"/>
        <w:rPr>
          <w:rFonts w:cs="Times New Roman"/>
          <w:b/>
        </w:rPr>
      </w:pPr>
      <w:bookmarkStart w:id="29" w:name="_Ref73544778"/>
      <w:bookmarkStart w:id="30" w:name="_Toc73039914"/>
      <w:bookmarkStart w:id="31" w:name="_Toc73040629"/>
      <w:bookmarkStart w:id="32" w:name="_Toc73041496"/>
      <w:bookmarkStart w:id="33" w:name="_Toc93868587"/>
      <w:r w:rsidRPr="008E29EE">
        <w:t xml:space="preserve">Slika </w:t>
      </w:r>
      <w:fldSimple w:instr=" SEQ Slika \* ARABIC ">
        <w:r w:rsidR="003B4A5C">
          <w:rPr>
            <w:noProof/>
          </w:rPr>
          <w:t>1</w:t>
        </w:r>
      </w:fldSimple>
      <w:bookmarkEnd w:id="29"/>
      <w:r w:rsidR="00116C60">
        <w:rPr>
          <w:noProof/>
        </w:rPr>
        <w:t>.</w:t>
      </w:r>
      <w:r w:rsidR="00F66548" w:rsidRPr="009961AA">
        <w:t xml:space="preserve"> </w:t>
      </w:r>
      <w:bookmarkEnd w:id="30"/>
      <w:bookmarkEnd w:id="31"/>
      <w:bookmarkEnd w:id="32"/>
      <w:r w:rsidR="009961AA" w:rsidRPr="009961AA">
        <w:t>SWOT analiza kao ključ uspjeha</w:t>
      </w:r>
      <w:r w:rsidR="005E78D4">
        <w:t xml:space="preserve"> (</w:t>
      </w:r>
      <w:r w:rsidR="00292E8A">
        <w:t>Wikipedia</w:t>
      </w:r>
      <w:r w:rsidR="005E78D4">
        <w:t>, 2021)</w:t>
      </w:r>
      <w:bookmarkEnd w:id="33"/>
    </w:p>
    <w:p w14:paraId="12833330" w14:textId="3EAF24A9" w:rsidR="001C2907" w:rsidRPr="004A35D8" w:rsidRDefault="001C2907" w:rsidP="004A35D8">
      <w:pPr>
        <w:pStyle w:val="Naslov1"/>
        <w:rPr>
          <w:rFonts w:eastAsia="Verdana"/>
        </w:rPr>
      </w:pPr>
      <w:bookmarkStart w:id="34" w:name="_Toc75542173"/>
      <w:bookmarkStart w:id="35" w:name="_Toc94224383"/>
      <w:r w:rsidRPr="004A35D8">
        <w:rPr>
          <w:rFonts w:eastAsia="Verdana"/>
        </w:rPr>
        <w:lastRenderedPageBreak/>
        <w:t>NASLOV 2</w:t>
      </w:r>
      <w:bookmarkEnd w:id="34"/>
      <w:bookmarkEnd w:id="35"/>
    </w:p>
    <w:p w14:paraId="4E4F66AB" w14:textId="77777777" w:rsidR="001C2907" w:rsidRDefault="001C2907" w:rsidP="00E21089">
      <w:pPr>
        <w:rPr>
          <w:rFonts w:eastAsia="Verdana"/>
        </w:rPr>
      </w:pPr>
      <w:r>
        <w:rPr>
          <w:rFonts w:eastAsia="Verdana"/>
        </w:rPr>
        <w:t>Pripadajući tekst</w:t>
      </w:r>
      <w:r w:rsidR="00E1029F">
        <w:rPr>
          <w:rFonts w:eastAsia="Verdana"/>
        </w:rPr>
        <w:t xml:space="preserve"> </w:t>
      </w:r>
    </w:p>
    <w:p w14:paraId="57228ABB" w14:textId="7F4D2AB1" w:rsidR="001C2907" w:rsidRPr="006E5107" w:rsidRDefault="001C2907" w:rsidP="006E5107">
      <w:pPr>
        <w:pStyle w:val="Naslov2"/>
      </w:pPr>
      <w:bookmarkStart w:id="36" w:name="_Toc75542174"/>
      <w:bookmarkStart w:id="37" w:name="_Toc94224384"/>
      <w:r w:rsidRPr="006E5107">
        <w:t>Podnaslov 1</w:t>
      </w:r>
      <w:bookmarkEnd w:id="36"/>
      <w:bookmarkEnd w:id="37"/>
      <w:r w:rsidR="004A35D8">
        <w:t xml:space="preserve"> </w:t>
      </w:r>
    </w:p>
    <w:p w14:paraId="63311541" w14:textId="77777777" w:rsidR="001C2907" w:rsidRDefault="001C2907" w:rsidP="00E21089">
      <w:r w:rsidRPr="001C2907">
        <w:t>Pripadajući tekst</w:t>
      </w:r>
    </w:p>
    <w:p w14:paraId="6D0938F9" w14:textId="77777777" w:rsidR="00CB6939" w:rsidRPr="00CB6939" w:rsidRDefault="00BB4287" w:rsidP="00E21089">
      <w:pPr>
        <w:rPr>
          <w:lang w:eastAsia="en-US"/>
        </w:rPr>
      </w:pPr>
      <w:r w:rsidRPr="00BB4287">
        <w:rPr>
          <w:lang w:eastAsia="en-US"/>
        </w:rPr>
        <w:t>Smatra</w:t>
      </w:r>
      <w:r>
        <w:rPr>
          <w:lang w:eastAsia="en-US"/>
        </w:rPr>
        <w:t xml:space="preserve"> se</w:t>
      </w:r>
      <w:r w:rsidRPr="00BB4287">
        <w:rPr>
          <w:lang w:eastAsia="en-US"/>
        </w:rPr>
        <w:t xml:space="preserve"> da je CSF metoda posebno učinkovita</w:t>
      </w:r>
      <w:r>
        <w:rPr>
          <w:lang w:eastAsia="en-US"/>
        </w:rPr>
        <w:t>…………(</w:t>
      </w:r>
      <w:r w:rsidRPr="00BB4287"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Boynlon</w:t>
      </w:r>
      <w:proofErr w:type="spellEnd"/>
      <w:r>
        <w:rPr>
          <w:rFonts w:cs="Times New Roman"/>
          <w:color w:val="000000" w:themeColor="text1"/>
          <w:szCs w:val="24"/>
        </w:rPr>
        <w:t xml:space="preserve">, </w:t>
      </w:r>
      <w:proofErr w:type="spellStart"/>
      <w:r>
        <w:rPr>
          <w:rFonts w:cs="Times New Roman"/>
          <w:color w:val="000000" w:themeColor="text1"/>
          <w:szCs w:val="24"/>
        </w:rPr>
        <w:t>Zmud</w:t>
      </w:r>
      <w:proofErr w:type="spellEnd"/>
      <w:r>
        <w:rPr>
          <w:rFonts w:cs="Times New Roman"/>
          <w:color w:val="000000" w:themeColor="text1"/>
          <w:szCs w:val="24"/>
        </w:rPr>
        <w:t>, 1984)</w:t>
      </w:r>
    </w:p>
    <w:p w14:paraId="15DBAAE9" w14:textId="21852DD6" w:rsidR="001C2907" w:rsidRPr="006E5107" w:rsidRDefault="001C2907" w:rsidP="006E5107">
      <w:pPr>
        <w:pStyle w:val="Naslov2"/>
      </w:pPr>
      <w:bookmarkStart w:id="38" w:name="_Toc75542175"/>
      <w:bookmarkStart w:id="39" w:name="_Toc94224385"/>
      <w:r w:rsidRPr="006E5107">
        <w:t>Podnaslov 2</w:t>
      </w:r>
      <w:bookmarkEnd w:id="38"/>
      <w:bookmarkEnd w:id="39"/>
    </w:p>
    <w:p w14:paraId="27386943" w14:textId="77777777" w:rsidR="001C2907" w:rsidRDefault="001C2907" w:rsidP="00E21089">
      <w:r w:rsidRPr="001C2907">
        <w:t>Pripadajući tekst</w:t>
      </w:r>
      <w:r w:rsidR="006E5107">
        <w:t>.</w:t>
      </w:r>
    </w:p>
    <w:p w14:paraId="3A2B0728" w14:textId="76CBFF56" w:rsidR="004A35D8" w:rsidRDefault="004A35D8" w:rsidP="004A35D8">
      <w:pPr>
        <w:pStyle w:val="Naslov3"/>
        <w:ind w:left="709" w:hanging="709"/>
      </w:pPr>
      <w:bookmarkStart w:id="40" w:name="_Toc94224386"/>
      <w:proofErr w:type="spellStart"/>
      <w:r>
        <w:t>Podpodnaslov</w:t>
      </w:r>
      <w:proofErr w:type="spellEnd"/>
      <w:r>
        <w:t xml:space="preserve"> 1</w:t>
      </w:r>
      <w:bookmarkEnd w:id="40"/>
    </w:p>
    <w:p w14:paraId="1FBE5EE0" w14:textId="21F77BBC" w:rsidR="004A35D8" w:rsidRDefault="004A35D8" w:rsidP="004A35D8">
      <w:r w:rsidRPr="001C2907">
        <w:t>Pripadajući tekst</w:t>
      </w:r>
      <w:r>
        <w:t>.</w:t>
      </w:r>
    </w:p>
    <w:p w14:paraId="2E529B10" w14:textId="549DAED3" w:rsidR="005C605D" w:rsidRDefault="005C605D" w:rsidP="005C605D">
      <w:pPr>
        <w:pStyle w:val="Naslov3"/>
      </w:pPr>
      <w:bookmarkStart w:id="41" w:name="_Toc94224387"/>
      <w:r>
        <w:t>Podpodnaslov2</w:t>
      </w:r>
      <w:bookmarkEnd w:id="41"/>
    </w:p>
    <w:p w14:paraId="780DE405" w14:textId="77777777" w:rsidR="00065DF9" w:rsidRDefault="00065DF9" w:rsidP="001C2907">
      <w:pPr>
        <w:rPr>
          <w:noProof/>
        </w:rPr>
      </w:pPr>
      <w:r>
        <w:rPr>
          <w:noProof/>
        </w:rPr>
        <w:drawing>
          <wp:inline distT="0" distB="0" distL="0" distR="0" wp14:anchorId="491B4C8B" wp14:editId="25B57604">
            <wp:extent cx="5200650" cy="1552575"/>
            <wp:effectExtent l="0" t="0" r="0" b="0"/>
            <wp:docPr id="1" name="Picture 1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 with low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984A" w14:textId="2ACF7C21" w:rsidR="00065DF9" w:rsidRPr="00065DF9" w:rsidRDefault="00065DF9" w:rsidP="00087E0B">
      <w:pPr>
        <w:pStyle w:val="Opisslike"/>
        <w:spacing w:after="120"/>
      </w:pPr>
      <w:r>
        <w:tab/>
      </w:r>
      <w:bookmarkStart w:id="42" w:name="_Toc93868588"/>
      <w:r>
        <w:t xml:space="preserve">Slika </w:t>
      </w:r>
      <w:fldSimple w:instr=" SEQ Slika \* ARABIC ">
        <w:r w:rsidR="003B4A5C">
          <w:rPr>
            <w:noProof/>
          </w:rPr>
          <w:t>2</w:t>
        </w:r>
      </w:fldSimple>
      <w:r>
        <w:t xml:space="preserve">. </w:t>
      </w:r>
      <w:proofErr w:type="spellStart"/>
      <w:r>
        <w:t>Samoreferiranje</w:t>
      </w:r>
      <w:proofErr w:type="spellEnd"/>
      <w:r>
        <w:t xml:space="preserve"> </w:t>
      </w:r>
      <w:proofErr w:type="spellStart"/>
      <w:r>
        <w:t>dijago</w:t>
      </w:r>
      <w:r w:rsidR="00082910">
        <w:t>nalizacijom</w:t>
      </w:r>
      <w:proofErr w:type="spellEnd"/>
      <w:r w:rsidR="00CB6939">
        <w:t xml:space="preserve"> (</w:t>
      </w:r>
      <w:r w:rsidR="00CB6939" w:rsidRPr="00082910">
        <w:rPr>
          <w:rFonts w:cs="Times New Roman"/>
          <w:color w:val="000000" w:themeColor="text1"/>
        </w:rPr>
        <w:t>Čulina,</w:t>
      </w:r>
      <w:r w:rsidR="00CB6939">
        <w:rPr>
          <w:rFonts w:cs="Times New Roman"/>
          <w:color w:val="000000" w:themeColor="text1"/>
        </w:rPr>
        <w:t xml:space="preserve"> </w:t>
      </w:r>
      <w:r w:rsidR="00CB6939" w:rsidRPr="00082910">
        <w:rPr>
          <w:rFonts w:cs="Times New Roman"/>
          <w:color w:val="000000" w:themeColor="text1"/>
        </w:rPr>
        <w:t>Čulina,</w:t>
      </w:r>
      <w:r w:rsidR="00CB6939">
        <w:rPr>
          <w:rFonts w:cs="Times New Roman"/>
          <w:color w:val="000000" w:themeColor="text1"/>
        </w:rPr>
        <w:t xml:space="preserve"> </w:t>
      </w:r>
      <w:proofErr w:type="spellStart"/>
      <w:r w:rsidR="00CB6939" w:rsidRPr="00082910">
        <w:rPr>
          <w:rFonts w:cs="Times New Roman"/>
          <w:color w:val="000000" w:themeColor="text1"/>
        </w:rPr>
        <w:t>Čančarević</w:t>
      </w:r>
      <w:proofErr w:type="spellEnd"/>
      <w:r w:rsidR="00CB6939" w:rsidRPr="00082910">
        <w:rPr>
          <w:rFonts w:cs="Times New Roman"/>
          <w:color w:val="000000" w:themeColor="text1"/>
        </w:rPr>
        <w:t xml:space="preserve">, </w:t>
      </w:r>
      <w:r w:rsidR="00CB6939">
        <w:rPr>
          <w:rFonts w:cs="Times New Roman"/>
          <w:color w:val="000000" w:themeColor="text1"/>
        </w:rPr>
        <w:t>2020)</w:t>
      </w:r>
      <w:bookmarkEnd w:id="42"/>
      <w:r w:rsidR="00CB6939">
        <w:t xml:space="preserve"> </w:t>
      </w:r>
    </w:p>
    <w:p w14:paraId="1A6C2E1F" w14:textId="0AB32B88" w:rsidR="002B6219" w:rsidRPr="004A35D8" w:rsidRDefault="00575760" w:rsidP="0056137B">
      <w:pPr>
        <w:pStyle w:val="Naslov1"/>
      </w:pPr>
      <w:bookmarkStart w:id="43" w:name="_Toc94224388"/>
      <w:r w:rsidRPr="004A35D8">
        <w:lastRenderedPageBreak/>
        <w:t>NASLOV 3 (</w:t>
      </w:r>
      <w:r w:rsidR="00A96FA0" w:rsidRPr="004A35D8">
        <w:t xml:space="preserve">PRAKTIČNI RAD – </w:t>
      </w:r>
      <w:r w:rsidRPr="004A35D8">
        <w:t>NAZIV PRAKTIČNOG DIJELA RADA)</w:t>
      </w:r>
      <w:bookmarkEnd w:id="43"/>
    </w:p>
    <w:p w14:paraId="43320991" w14:textId="77777777" w:rsidR="00575760" w:rsidRDefault="00575760" w:rsidP="00E21089">
      <w:r>
        <w:t>Pripadajući tekst</w:t>
      </w:r>
    </w:p>
    <w:p w14:paraId="71A5E341" w14:textId="1D810B80" w:rsidR="00575760" w:rsidRPr="006E5107" w:rsidRDefault="00575760" w:rsidP="006E5107">
      <w:pPr>
        <w:pStyle w:val="Naslov2"/>
      </w:pPr>
      <w:bookmarkStart w:id="44" w:name="_Toc75542177"/>
      <w:bookmarkStart w:id="45" w:name="_Toc94224389"/>
      <w:r w:rsidRPr="006E5107">
        <w:t>Podnaslov 1</w:t>
      </w:r>
      <w:bookmarkEnd w:id="44"/>
      <w:bookmarkEnd w:id="45"/>
    </w:p>
    <w:p w14:paraId="040C1DD1" w14:textId="77777777" w:rsidR="00575760" w:rsidRDefault="00575760" w:rsidP="00575760">
      <w:r>
        <w:t>Pripadajući tekst</w:t>
      </w:r>
    </w:p>
    <w:p w14:paraId="5FE08F4D" w14:textId="77777777" w:rsidR="00C001B1" w:rsidRPr="001347C5" w:rsidRDefault="00C001B1" w:rsidP="000E479A">
      <w:pPr>
        <w:spacing w:before="240"/>
        <w:ind w:left="284"/>
        <w:jc w:val="both"/>
        <w:rPr>
          <w:rFonts w:ascii="Consolas" w:hAnsi="Consolas" w:cs="Consolas"/>
        </w:rPr>
      </w:pPr>
      <w:r w:rsidRPr="001347C5">
        <w:rPr>
          <w:rFonts w:ascii="Consolas" w:hAnsi="Consolas" w:cs="Consolas"/>
        </w:rPr>
        <w:t xml:space="preserve">def </w:t>
      </w:r>
      <w:proofErr w:type="spellStart"/>
      <w:r w:rsidRPr="001347C5">
        <w:rPr>
          <w:rFonts w:ascii="Consolas" w:hAnsi="Consolas" w:cs="Consolas"/>
        </w:rPr>
        <w:t>insertionSort</w:t>
      </w:r>
      <w:proofErr w:type="spellEnd"/>
      <w:r w:rsidRPr="001347C5">
        <w:rPr>
          <w:rFonts w:ascii="Consolas" w:hAnsi="Consolas" w:cs="Consolas"/>
        </w:rPr>
        <w:t>(lista):</w:t>
      </w:r>
    </w:p>
    <w:p w14:paraId="44E6558A" w14:textId="77777777" w:rsidR="00C001B1" w:rsidRPr="001347C5" w:rsidRDefault="00C001B1" w:rsidP="000E479A">
      <w:pPr>
        <w:ind w:left="284"/>
        <w:jc w:val="both"/>
        <w:rPr>
          <w:rFonts w:ascii="Consolas" w:hAnsi="Consolas" w:cs="Consolas"/>
        </w:rPr>
      </w:pPr>
      <w:r w:rsidRPr="001347C5">
        <w:rPr>
          <w:rFonts w:ascii="Consolas" w:hAnsi="Consolas" w:cs="Consolas"/>
        </w:rPr>
        <w:t xml:space="preserve">    for i </w:t>
      </w:r>
      <w:proofErr w:type="spellStart"/>
      <w:r w:rsidRPr="001347C5">
        <w:rPr>
          <w:rFonts w:ascii="Consolas" w:hAnsi="Consolas" w:cs="Consolas"/>
        </w:rPr>
        <w:t>in</w:t>
      </w:r>
      <w:proofErr w:type="spellEnd"/>
      <w:r w:rsidRPr="001347C5">
        <w:rPr>
          <w:rFonts w:ascii="Consolas" w:hAnsi="Consolas" w:cs="Consolas"/>
        </w:rPr>
        <w:t xml:space="preserve"> </w:t>
      </w:r>
      <w:proofErr w:type="spellStart"/>
      <w:r w:rsidRPr="001347C5">
        <w:rPr>
          <w:rFonts w:ascii="Consolas" w:hAnsi="Consolas" w:cs="Consolas"/>
        </w:rPr>
        <w:t>range</w:t>
      </w:r>
      <w:proofErr w:type="spellEnd"/>
      <w:r w:rsidRPr="001347C5">
        <w:rPr>
          <w:rFonts w:ascii="Consolas" w:hAnsi="Consolas" w:cs="Consolas"/>
        </w:rPr>
        <w:t xml:space="preserve">(1, </w:t>
      </w:r>
      <w:proofErr w:type="spellStart"/>
      <w:r w:rsidRPr="001347C5">
        <w:rPr>
          <w:rFonts w:ascii="Consolas" w:hAnsi="Consolas" w:cs="Consolas"/>
        </w:rPr>
        <w:t>len</w:t>
      </w:r>
      <w:proofErr w:type="spellEnd"/>
      <w:r w:rsidRPr="001347C5">
        <w:rPr>
          <w:rFonts w:ascii="Consolas" w:hAnsi="Consolas" w:cs="Consolas"/>
        </w:rPr>
        <w:t>(lista)):</w:t>
      </w:r>
    </w:p>
    <w:p w14:paraId="536C5D6F" w14:textId="77777777" w:rsidR="00C001B1" w:rsidRPr="001347C5" w:rsidRDefault="00C001B1" w:rsidP="000E479A">
      <w:pPr>
        <w:ind w:left="284"/>
        <w:jc w:val="both"/>
        <w:rPr>
          <w:rFonts w:ascii="Consolas" w:hAnsi="Consolas" w:cs="Consolas"/>
        </w:rPr>
      </w:pPr>
      <w:r w:rsidRPr="001347C5">
        <w:rPr>
          <w:rFonts w:ascii="Consolas" w:hAnsi="Consolas" w:cs="Consolas"/>
        </w:rPr>
        <w:t xml:space="preserve">        </w:t>
      </w:r>
      <w:proofErr w:type="spellStart"/>
      <w:r w:rsidRPr="001347C5">
        <w:rPr>
          <w:rFonts w:ascii="Consolas" w:hAnsi="Consolas" w:cs="Consolas"/>
        </w:rPr>
        <w:t>el</w:t>
      </w:r>
      <w:proofErr w:type="spellEnd"/>
      <w:r w:rsidRPr="001347C5">
        <w:rPr>
          <w:rFonts w:ascii="Consolas" w:hAnsi="Consolas" w:cs="Consolas"/>
        </w:rPr>
        <w:t xml:space="preserve"> = lista[i]  </w:t>
      </w:r>
    </w:p>
    <w:p w14:paraId="7F493E0B" w14:textId="77777777" w:rsidR="00C001B1" w:rsidRPr="001347C5" w:rsidRDefault="00C001B1" w:rsidP="000E479A">
      <w:pPr>
        <w:ind w:left="284"/>
        <w:jc w:val="both"/>
        <w:rPr>
          <w:rFonts w:ascii="Consolas" w:hAnsi="Consolas" w:cs="Consolas"/>
        </w:rPr>
      </w:pPr>
      <w:r w:rsidRPr="001347C5">
        <w:rPr>
          <w:rFonts w:ascii="Consolas" w:hAnsi="Consolas" w:cs="Consolas"/>
        </w:rPr>
        <w:t xml:space="preserve">        j = i</w:t>
      </w:r>
      <w:r>
        <w:rPr>
          <w:rFonts w:ascii="Consolas" w:hAnsi="Consolas" w:cs="Consolas"/>
        </w:rPr>
        <w:t xml:space="preserve"> </w:t>
      </w:r>
      <w:r w:rsidRPr="001347C5">
        <w:rPr>
          <w:rFonts w:ascii="Consolas" w:hAnsi="Consolas" w:cs="Consolas"/>
        </w:rPr>
        <w:t>-</w:t>
      </w:r>
      <w:r>
        <w:rPr>
          <w:rFonts w:ascii="Consolas" w:hAnsi="Consolas" w:cs="Consolas"/>
        </w:rPr>
        <w:t xml:space="preserve"> </w:t>
      </w:r>
      <w:r w:rsidRPr="001347C5">
        <w:rPr>
          <w:rFonts w:ascii="Consolas" w:hAnsi="Consolas" w:cs="Consolas"/>
        </w:rPr>
        <w:t>1</w:t>
      </w:r>
    </w:p>
    <w:p w14:paraId="37DE1A37" w14:textId="77777777" w:rsidR="00C001B1" w:rsidRPr="001347C5" w:rsidRDefault="00C001B1" w:rsidP="000E479A">
      <w:pPr>
        <w:ind w:left="284"/>
        <w:jc w:val="both"/>
        <w:rPr>
          <w:rFonts w:ascii="Consolas" w:hAnsi="Consolas" w:cs="Consolas"/>
        </w:rPr>
      </w:pPr>
      <w:r w:rsidRPr="001347C5">
        <w:rPr>
          <w:rFonts w:ascii="Consolas" w:hAnsi="Consolas" w:cs="Consolas"/>
        </w:rPr>
        <w:t xml:space="preserve">        </w:t>
      </w:r>
      <w:proofErr w:type="spellStart"/>
      <w:r w:rsidRPr="001347C5">
        <w:rPr>
          <w:rFonts w:ascii="Consolas" w:hAnsi="Consolas" w:cs="Consolas"/>
        </w:rPr>
        <w:t>while</w:t>
      </w:r>
      <w:proofErr w:type="spellEnd"/>
      <w:r w:rsidRPr="001347C5">
        <w:rPr>
          <w:rFonts w:ascii="Consolas" w:hAnsi="Consolas" w:cs="Consolas"/>
        </w:rPr>
        <w:t xml:space="preserve"> j &gt;=</w:t>
      </w:r>
      <w:r>
        <w:rPr>
          <w:rFonts w:ascii="Consolas" w:hAnsi="Consolas" w:cs="Consolas"/>
        </w:rPr>
        <w:t xml:space="preserve"> 0 </w:t>
      </w:r>
      <w:proofErr w:type="spellStart"/>
      <w:r>
        <w:rPr>
          <w:rFonts w:ascii="Consolas" w:hAnsi="Consolas" w:cs="Consolas"/>
        </w:rPr>
        <w:t>and</w:t>
      </w:r>
      <w:proofErr w:type="spellEnd"/>
      <w:r>
        <w:rPr>
          <w:rFonts w:ascii="Consolas" w:hAnsi="Consolas" w:cs="Consolas"/>
        </w:rPr>
        <w:t xml:space="preserve"> el &lt; lista[j]</w:t>
      </w:r>
      <w:r w:rsidRPr="001347C5">
        <w:rPr>
          <w:rFonts w:ascii="Consolas" w:hAnsi="Consolas" w:cs="Consolas"/>
        </w:rPr>
        <w:t>:</w:t>
      </w:r>
    </w:p>
    <w:p w14:paraId="5EA09150" w14:textId="77777777" w:rsidR="00C001B1" w:rsidRPr="001347C5" w:rsidRDefault="00C001B1" w:rsidP="000E479A">
      <w:pPr>
        <w:ind w:left="284"/>
        <w:jc w:val="both"/>
        <w:rPr>
          <w:rFonts w:ascii="Consolas" w:hAnsi="Consolas" w:cs="Consolas"/>
        </w:rPr>
      </w:pPr>
      <w:r w:rsidRPr="001347C5">
        <w:rPr>
          <w:rFonts w:ascii="Consolas" w:hAnsi="Consolas" w:cs="Consolas"/>
        </w:rPr>
        <w:t xml:space="preserve">                lista[j+1] = lista[j]</w:t>
      </w:r>
    </w:p>
    <w:p w14:paraId="50F38207" w14:textId="77777777" w:rsidR="00C001B1" w:rsidRPr="001347C5" w:rsidRDefault="00C001B1" w:rsidP="000E479A">
      <w:pPr>
        <w:ind w:left="284"/>
        <w:jc w:val="both"/>
        <w:rPr>
          <w:rFonts w:ascii="Consolas" w:hAnsi="Consolas" w:cs="Consolas"/>
        </w:rPr>
      </w:pPr>
      <w:r w:rsidRPr="001347C5">
        <w:rPr>
          <w:rFonts w:ascii="Consolas" w:hAnsi="Consolas" w:cs="Consolas"/>
        </w:rPr>
        <w:t xml:space="preserve">                j -= 1</w:t>
      </w:r>
    </w:p>
    <w:p w14:paraId="28D029D3" w14:textId="77777777" w:rsidR="00C001B1" w:rsidRDefault="00C001B1" w:rsidP="000E479A">
      <w:pPr>
        <w:ind w:left="284"/>
        <w:jc w:val="both"/>
        <w:rPr>
          <w:rFonts w:ascii="Consolas" w:hAnsi="Consolas" w:cs="Consolas"/>
        </w:rPr>
      </w:pPr>
      <w:r w:rsidRPr="001347C5">
        <w:rPr>
          <w:rFonts w:ascii="Consolas" w:hAnsi="Consolas" w:cs="Consolas"/>
        </w:rPr>
        <w:t xml:space="preserve">        lista[j+1] = </w:t>
      </w:r>
      <w:proofErr w:type="spellStart"/>
      <w:r w:rsidRPr="001347C5">
        <w:rPr>
          <w:rFonts w:ascii="Consolas" w:hAnsi="Consolas" w:cs="Consolas"/>
        </w:rPr>
        <w:t>el</w:t>
      </w:r>
      <w:proofErr w:type="spellEnd"/>
    </w:p>
    <w:p w14:paraId="54E150FA" w14:textId="50253669" w:rsidR="00C001B1" w:rsidRDefault="00C001B1" w:rsidP="00346B3A">
      <w:pPr>
        <w:pStyle w:val="Opisslike"/>
        <w:spacing w:after="120"/>
        <w:ind w:left="1843" w:firstLine="0"/>
      </w:pPr>
      <w:bookmarkStart w:id="46" w:name="_Toc94125340"/>
      <w:r>
        <w:t xml:space="preserve">Kôd </w:t>
      </w:r>
      <w:fldSimple w:instr=" SEQ Kôd \* ARABIC ">
        <w:r w:rsidR="003B4A5C">
          <w:rPr>
            <w:noProof/>
          </w:rPr>
          <w:t>1</w:t>
        </w:r>
      </w:fldSimple>
      <w:r>
        <w:t>. Sortiranje umetanj</w:t>
      </w:r>
      <w:r w:rsidR="00346B3A">
        <w:t>em</w:t>
      </w:r>
      <w:bookmarkEnd w:id="46"/>
    </w:p>
    <w:p w14:paraId="7513809C" w14:textId="122F7253" w:rsidR="00B41207" w:rsidRPr="00B41207" w:rsidRDefault="00B41207" w:rsidP="00B41207">
      <w:pPr>
        <w:rPr>
          <w:lang w:eastAsia="en-US"/>
        </w:rPr>
      </w:pPr>
      <w:r>
        <w:rPr>
          <w:lang w:eastAsia="en-US"/>
        </w:rPr>
        <w:t>ili</w:t>
      </w:r>
    </w:p>
    <w:p w14:paraId="62EC720A" w14:textId="7EC29FE4" w:rsidR="00C001B1" w:rsidRDefault="000518C2" w:rsidP="00C001B1">
      <w:pPr>
        <w:spacing w:before="200"/>
        <w:ind w:firstLine="180"/>
      </w:pPr>
      <w:r>
        <w:rPr>
          <w:noProof/>
        </w:rPr>
        <mc:AlternateContent>
          <mc:Choice Requires="wps">
            <w:drawing>
              <wp:inline distT="0" distB="0" distL="0" distR="0" wp14:anchorId="49091E0A" wp14:editId="74F8903E">
                <wp:extent cx="4448810" cy="1958975"/>
                <wp:effectExtent l="13335" t="13970" r="5080" b="8255"/>
                <wp:docPr id="1243867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810" cy="1958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BE3D2" w14:textId="77777777" w:rsidR="00B41207" w:rsidRPr="00B41207" w:rsidRDefault="00B41207" w:rsidP="00B4120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41207">
                              <w:rPr>
                                <w:rFonts w:ascii="Consolas" w:hAnsi="Consolas"/>
                              </w:rPr>
                              <w:t>def SelSort(br):</w:t>
                            </w:r>
                          </w:p>
                          <w:p w14:paraId="16BFBB45" w14:textId="77777777" w:rsidR="00B41207" w:rsidRPr="00B41207" w:rsidRDefault="00B41207" w:rsidP="00B4120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41207">
                              <w:rPr>
                                <w:rFonts w:ascii="Consolas" w:hAnsi="Consolas"/>
                              </w:rPr>
                              <w:t xml:space="preserve">  for i in range(len(br)): </w:t>
                            </w:r>
                          </w:p>
                          <w:p w14:paraId="54800096" w14:textId="77777777" w:rsidR="00B41207" w:rsidRPr="00B41207" w:rsidRDefault="00B41207" w:rsidP="00B4120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41207">
                              <w:rPr>
                                <w:rFonts w:ascii="Consolas" w:hAnsi="Consolas"/>
                              </w:rPr>
                              <w:t xml:space="preserve">        najmanji = i </w:t>
                            </w:r>
                          </w:p>
                          <w:p w14:paraId="4DA34F03" w14:textId="77777777" w:rsidR="00B41207" w:rsidRPr="00B41207" w:rsidRDefault="00B41207" w:rsidP="00B4120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41207">
                              <w:rPr>
                                <w:rFonts w:ascii="Consolas" w:hAnsi="Consolas"/>
                              </w:rPr>
                              <w:t xml:space="preserve">        for j in range(i+1, len(br)): </w:t>
                            </w:r>
                          </w:p>
                          <w:p w14:paraId="0D1AFBBC" w14:textId="77777777" w:rsidR="00B41207" w:rsidRPr="00B41207" w:rsidRDefault="00B41207" w:rsidP="00B4120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41207">
                              <w:rPr>
                                <w:rFonts w:ascii="Consolas" w:hAnsi="Consolas"/>
                              </w:rPr>
                              <w:t xml:space="preserve">            if br[najmanji] &gt; br[j]: </w:t>
                            </w:r>
                          </w:p>
                          <w:p w14:paraId="5F382660" w14:textId="77777777" w:rsidR="00B41207" w:rsidRPr="00B41207" w:rsidRDefault="00B41207" w:rsidP="00B4120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41207">
                              <w:rPr>
                                <w:rFonts w:ascii="Consolas" w:hAnsi="Consolas"/>
                              </w:rPr>
                              <w:t xml:space="preserve">                najmanji = j              </w:t>
                            </w:r>
                          </w:p>
                          <w:p w14:paraId="08250ADE" w14:textId="77777777" w:rsidR="00B41207" w:rsidRPr="00B41207" w:rsidRDefault="00B41207" w:rsidP="00B41207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B41207">
                              <w:rPr>
                                <w:rFonts w:ascii="Consolas" w:hAnsi="Consolas"/>
                              </w:rPr>
                              <w:t xml:space="preserve">        br[i], br[najmanji] = br[najmanji], br[i]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9091E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50.3pt;height:15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">
                <v:textbox>
                  <w:txbxContent>
                    <w:p w14:paraId="28DBE3D2" w14:textId="77777777" w:rsidR="00B41207" w:rsidRPr="00B41207" w:rsidRDefault="00B41207" w:rsidP="00B41207">
                      <w:pPr>
                        <w:rPr>
                          <w:rFonts w:ascii="Consolas" w:hAnsi="Consolas"/>
                        </w:rPr>
                      </w:pPr>
                      <w:r w:rsidRPr="00B41207">
                        <w:rPr>
                          <w:rFonts w:ascii="Consolas" w:hAnsi="Consolas"/>
                        </w:rPr>
                        <w:t>def SelSort(br):</w:t>
                      </w:r>
                    </w:p>
                    <w:p w14:paraId="16BFBB45" w14:textId="77777777" w:rsidR="00B41207" w:rsidRPr="00B41207" w:rsidRDefault="00B41207" w:rsidP="00B41207">
                      <w:pPr>
                        <w:rPr>
                          <w:rFonts w:ascii="Consolas" w:hAnsi="Consolas"/>
                        </w:rPr>
                      </w:pPr>
                      <w:r w:rsidRPr="00B41207">
                        <w:rPr>
                          <w:rFonts w:ascii="Consolas" w:hAnsi="Consolas"/>
                        </w:rPr>
                        <w:t xml:space="preserve">  for i in range(len(br)): </w:t>
                      </w:r>
                    </w:p>
                    <w:p w14:paraId="54800096" w14:textId="77777777" w:rsidR="00B41207" w:rsidRPr="00B41207" w:rsidRDefault="00B41207" w:rsidP="00B41207">
                      <w:pPr>
                        <w:rPr>
                          <w:rFonts w:ascii="Consolas" w:hAnsi="Consolas"/>
                        </w:rPr>
                      </w:pPr>
                      <w:r w:rsidRPr="00B41207">
                        <w:rPr>
                          <w:rFonts w:ascii="Consolas" w:hAnsi="Consolas"/>
                        </w:rPr>
                        <w:t xml:space="preserve">        najmanji = i </w:t>
                      </w:r>
                    </w:p>
                    <w:p w14:paraId="4DA34F03" w14:textId="77777777" w:rsidR="00B41207" w:rsidRPr="00B41207" w:rsidRDefault="00B41207" w:rsidP="00B41207">
                      <w:pPr>
                        <w:rPr>
                          <w:rFonts w:ascii="Consolas" w:hAnsi="Consolas"/>
                        </w:rPr>
                      </w:pPr>
                      <w:r w:rsidRPr="00B41207">
                        <w:rPr>
                          <w:rFonts w:ascii="Consolas" w:hAnsi="Consolas"/>
                        </w:rPr>
                        <w:t xml:space="preserve">        for j in range(i+1, len(br)): </w:t>
                      </w:r>
                    </w:p>
                    <w:p w14:paraId="0D1AFBBC" w14:textId="77777777" w:rsidR="00B41207" w:rsidRPr="00B41207" w:rsidRDefault="00B41207" w:rsidP="00B41207">
                      <w:pPr>
                        <w:rPr>
                          <w:rFonts w:ascii="Consolas" w:hAnsi="Consolas"/>
                        </w:rPr>
                      </w:pPr>
                      <w:r w:rsidRPr="00B41207">
                        <w:rPr>
                          <w:rFonts w:ascii="Consolas" w:hAnsi="Consolas"/>
                        </w:rPr>
                        <w:t xml:space="preserve">            if br[najmanji] &gt; br[j]: </w:t>
                      </w:r>
                    </w:p>
                    <w:p w14:paraId="5F382660" w14:textId="77777777" w:rsidR="00B41207" w:rsidRPr="00B41207" w:rsidRDefault="00B41207" w:rsidP="00B41207">
                      <w:pPr>
                        <w:rPr>
                          <w:rFonts w:ascii="Consolas" w:hAnsi="Consolas"/>
                        </w:rPr>
                      </w:pPr>
                      <w:r w:rsidRPr="00B41207">
                        <w:rPr>
                          <w:rFonts w:ascii="Consolas" w:hAnsi="Consolas"/>
                        </w:rPr>
                        <w:t xml:space="preserve">                najmanji = j              </w:t>
                      </w:r>
                    </w:p>
                    <w:p w14:paraId="08250ADE" w14:textId="77777777" w:rsidR="00B41207" w:rsidRPr="00B41207" w:rsidRDefault="00B41207" w:rsidP="00B41207">
                      <w:pPr>
                        <w:rPr>
                          <w:rFonts w:ascii="Consolas" w:hAnsi="Consolas"/>
                        </w:rPr>
                      </w:pPr>
                      <w:r w:rsidRPr="00B41207">
                        <w:rPr>
                          <w:rFonts w:ascii="Consolas" w:hAnsi="Consolas"/>
                        </w:rPr>
                        <w:t xml:space="preserve">        br[i], br[najmanji] = br[najmanji], br[i]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B02D33" w14:textId="621DF18C" w:rsidR="00AA677D" w:rsidRDefault="00B96395" w:rsidP="00B02AD4">
      <w:pPr>
        <w:spacing w:before="120" w:after="120"/>
        <w:ind w:left="1843"/>
      </w:pPr>
      <w:bookmarkStart w:id="47" w:name="_Toc93868591"/>
      <w:bookmarkStart w:id="48" w:name="_Toc94125341"/>
      <w:r>
        <w:t xml:space="preserve">Kôd </w:t>
      </w:r>
      <w:fldSimple w:instr=" SEQ Kôd \* ARABIC ">
        <w:r w:rsidR="003B4A5C">
          <w:rPr>
            <w:noProof/>
          </w:rPr>
          <w:t>2</w:t>
        </w:r>
      </w:fldSimple>
      <w:r>
        <w:t xml:space="preserve">. Sortiranje </w:t>
      </w:r>
      <w:bookmarkEnd w:id="47"/>
      <w:r w:rsidR="00346B3A">
        <w:t>selektiranjem</w:t>
      </w:r>
      <w:bookmarkEnd w:id="48"/>
    </w:p>
    <w:p w14:paraId="04C2D5F2" w14:textId="77777777" w:rsidR="00F14E2A" w:rsidRDefault="000B0827" w:rsidP="00E21089">
      <w:pPr>
        <w:rPr>
          <w:lang w:eastAsia="en-US"/>
        </w:rPr>
      </w:pPr>
      <w:r>
        <w:rPr>
          <w:lang w:eastAsia="en-US"/>
        </w:rPr>
        <w:t>U radu se dosljedno koristi samo jedna od ovih mogućnosti.</w:t>
      </w:r>
    </w:p>
    <w:p w14:paraId="41966547" w14:textId="77777777" w:rsidR="00B25708" w:rsidRPr="009619C6" w:rsidRDefault="00B25708" w:rsidP="00E21089">
      <w:pPr>
        <w:rPr>
          <w:lang w:eastAsia="en-US"/>
        </w:rPr>
      </w:pPr>
      <w:r w:rsidRPr="00826D58">
        <w:rPr>
          <w:lang w:eastAsia="en-US"/>
        </w:rPr>
        <w:t>Za par linija k</w:t>
      </w:r>
      <w:r w:rsidR="0020388B">
        <w:rPr>
          <w:lang w:eastAsia="en-US"/>
        </w:rPr>
        <w:t>ô</w:t>
      </w:r>
      <w:r w:rsidRPr="00826D58">
        <w:rPr>
          <w:lang w:eastAsia="en-US"/>
        </w:rPr>
        <w:t>da nije potr</w:t>
      </w:r>
      <w:r w:rsidR="007B49EB">
        <w:rPr>
          <w:lang w:eastAsia="en-US"/>
        </w:rPr>
        <w:t>e</w:t>
      </w:r>
      <w:r w:rsidRPr="00826D58">
        <w:rPr>
          <w:lang w:eastAsia="en-US"/>
        </w:rPr>
        <w:t>bno dodavati numeraciju i oznaku</w:t>
      </w:r>
      <w:r w:rsidR="00561DDA" w:rsidRPr="00561DDA">
        <w:rPr>
          <w:lang w:eastAsia="en-US"/>
        </w:rPr>
        <w:t>:</w:t>
      </w:r>
    </w:p>
    <w:p w14:paraId="41B82FC2" w14:textId="77777777" w:rsidR="00500A31" w:rsidRPr="00B25708" w:rsidRDefault="00500A31" w:rsidP="007B49EB">
      <w:pPr>
        <w:ind w:left="284"/>
        <w:rPr>
          <w:rFonts w:ascii="Consolas" w:hAnsi="Consolas" w:cs="Consolas"/>
          <w:lang w:eastAsia="en-US"/>
        </w:rPr>
      </w:pPr>
      <w:r w:rsidRPr="00B25708">
        <w:rPr>
          <w:rFonts w:ascii="Consolas" w:hAnsi="Consolas" w:cs="Consolas"/>
          <w:lang w:eastAsia="en-US"/>
        </w:rPr>
        <w:t xml:space="preserve">&gt;&gt;&gt; import </w:t>
      </w:r>
      <w:proofErr w:type="spellStart"/>
      <w:r w:rsidRPr="00B25708">
        <w:rPr>
          <w:rFonts w:ascii="Consolas" w:hAnsi="Consolas" w:cs="Consolas"/>
          <w:lang w:eastAsia="en-US"/>
        </w:rPr>
        <w:t>math</w:t>
      </w:r>
      <w:proofErr w:type="spellEnd"/>
    </w:p>
    <w:p w14:paraId="520CEC95" w14:textId="77777777" w:rsidR="00500A31" w:rsidRPr="00740650" w:rsidRDefault="00500A31" w:rsidP="007B49EB">
      <w:pPr>
        <w:ind w:left="284"/>
        <w:rPr>
          <w:rFonts w:ascii="Consolas" w:hAnsi="Consolas" w:cs="Consolas"/>
          <w:lang w:eastAsia="en-US"/>
        </w:rPr>
      </w:pPr>
      <w:r w:rsidRPr="00B25708">
        <w:rPr>
          <w:rFonts w:ascii="Consolas" w:hAnsi="Consolas" w:cs="Consolas"/>
          <w:lang w:eastAsia="en-US"/>
        </w:rPr>
        <w:t xml:space="preserve">&gt;&gt;&gt; </w:t>
      </w:r>
      <w:proofErr w:type="spellStart"/>
      <w:r w:rsidRPr="00B25708">
        <w:rPr>
          <w:rFonts w:ascii="Consolas" w:hAnsi="Consolas" w:cs="Consolas"/>
          <w:lang w:eastAsia="en-US"/>
        </w:rPr>
        <w:t>help</w:t>
      </w:r>
      <w:proofErr w:type="spellEnd"/>
      <w:r w:rsidRPr="00B25708">
        <w:rPr>
          <w:rFonts w:ascii="Consolas" w:hAnsi="Consolas" w:cs="Consolas"/>
          <w:lang w:eastAsia="en-US"/>
        </w:rPr>
        <w:t>(</w:t>
      </w:r>
      <w:proofErr w:type="spellStart"/>
      <w:r w:rsidRPr="00B25708">
        <w:rPr>
          <w:rFonts w:ascii="Consolas" w:hAnsi="Consolas" w:cs="Consolas"/>
          <w:lang w:eastAsia="en-US"/>
        </w:rPr>
        <w:t>math</w:t>
      </w:r>
      <w:proofErr w:type="spellEnd"/>
      <w:r w:rsidRPr="00B25708">
        <w:rPr>
          <w:rFonts w:ascii="Consolas" w:hAnsi="Consolas" w:cs="Consolas"/>
          <w:lang w:eastAsia="en-US"/>
        </w:rPr>
        <w:t>)</w:t>
      </w:r>
    </w:p>
    <w:p w14:paraId="54DCF86E" w14:textId="6120552A" w:rsidR="00575760" w:rsidRPr="006E5107" w:rsidRDefault="00575760" w:rsidP="00C77BE3">
      <w:pPr>
        <w:pStyle w:val="Naslov2"/>
      </w:pPr>
      <w:bookmarkStart w:id="49" w:name="_Toc75542178"/>
      <w:bookmarkStart w:id="50" w:name="_Toc94224390"/>
      <w:r w:rsidRPr="006E5107">
        <w:t>Podnaslov 2</w:t>
      </w:r>
      <w:bookmarkEnd w:id="49"/>
      <w:bookmarkEnd w:id="50"/>
    </w:p>
    <w:p w14:paraId="3C3367CE" w14:textId="77777777" w:rsidR="00575760" w:rsidRDefault="00575760" w:rsidP="00E21089">
      <w:r>
        <w:t>Pripadajući tekst</w:t>
      </w:r>
    </w:p>
    <w:p w14:paraId="1B222D7E" w14:textId="25A4F269" w:rsidR="002B6219" w:rsidRPr="004A35D8" w:rsidRDefault="002B6219" w:rsidP="004A35D8">
      <w:pPr>
        <w:pStyle w:val="Naslov1"/>
        <w:rPr>
          <w:rFonts w:eastAsia="Verdana"/>
        </w:rPr>
      </w:pPr>
      <w:bookmarkStart w:id="51" w:name="_Toc436917705"/>
      <w:bookmarkStart w:id="52" w:name="_Toc73119689"/>
      <w:bookmarkStart w:id="53" w:name="_Toc75542179"/>
      <w:bookmarkStart w:id="54" w:name="_Toc94224391"/>
      <w:r w:rsidRPr="004A35D8">
        <w:rPr>
          <w:rFonts w:eastAsia="Verdana"/>
        </w:rPr>
        <w:lastRenderedPageBreak/>
        <w:t>ZAKLJUČAK</w:t>
      </w:r>
      <w:bookmarkEnd w:id="51"/>
      <w:bookmarkEnd w:id="52"/>
      <w:bookmarkEnd w:id="53"/>
      <w:bookmarkEnd w:id="54"/>
    </w:p>
    <w:p w14:paraId="09380495" w14:textId="77777777" w:rsidR="002B6219" w:rsidRDefault="005B4662" w:rsidP="00E21089">
      <w:r>
        <w:t>U z</w:t>
      </w:r>
      <w:r w:rsidR="002B6219">
        <w:t>aključk</w:t>
      </w:r>
      <w:r>
        <w:t>u</w:t>
      </w:r>
      <w:r w:rsidR="002B6219">
        <w:t xml:space="preserve"> treba </w:t>
      </w:r>
      <w:r>
        <w:t xml:space="preserve">ukratko </w:t>
      </w:r>
      <w:r w:rsidR="002B6219">
        <w:t>prikazati rezultate i spoznaje do kojih se u radu došlo. Zaključak mora započeti na zasebnoj stranici.</w:t>
      </w:r>
      <w:r w:rsidR="000C05F6" w:rsidRPr="000C05F6">
        <w:t xml:space="preserve"> </w:t>
      </w:r>
      <w:r w:rsidR="002B450F">
        <w:t xml:space="preserve">Mora </w:t>
      </w:r>
      <w:r w:rsidR="002B450F" w:rsidRPr="009D4A0B">
        <w:t>imati</w:t>
      </w:r>
      <w:r w:rsidR="002B450F">
        <w:t xml:space="preserve"> više od</w:t>
      </w:r>
      <w:r w:rsidR="002B450F" w:rsidRPr="009D4A0B">
        <w:t xml:space="preserve"> jedn</w:t>
      </w:r>
      <w:r w:rsidR="002B7365">
        <w:t>e</w:t>
      </w:r>
      <w:r w:rsidR="002B450F" w:rsidRPr="009D4A0B">
        <w:t xml:space="preserve"> </w:t>
      </w:r>
      <w:r w:rsidR="002B450F">
        <w:t xml:space="preserve">a manje od dvije </w:t>
      </w:r>
      <w:r w:rsidR="002B450F" w:rsidRPr="009D4A0B">
        <w:t>stranica teksta</w:t>
      </w:r>
      <w:r w:rsidR="002B450F">
        <w:t xml:space="preserve">. U </w:t>
      </w:r>
      <w:r w:rsidR="002B7365">
        <w:t>Zaključku</w:t>
      </w:r>
      <w:r w:rsidR="002B450F">
        <w:t xml:space="preserve"> nema podnaslova, slika, tablica….</w:t>
      </w:r>
      <w:r w:rsidR="002B6219">
        <w:br w:type="page"/>
      </w:r>
    </w:p>
    <w:p w14:paraId="45147862" w14:textId="2F5CFD3F" w:rsidR="00387B72" w:rsidRPr="005B0DB9" w:rsidRDefault="00387B72" w:rsidP="006D4C94">
      <w:pPr>
        <w:pStyle w:val="Naslov1"/>
        <w:numPr>
          <w:ilvl w:val="0"/>
          <w:numId w:val="0"/>
        </w:numPr>
      </w:pPr>
      <w:bookmarkStart w:id="55" w:name="_LITERATURA"/>
      <w:bookmarkStart w:id="56" w:name="_Toc436917706"/>
      <w:bookmarkStart w:id="57" w:name="_Toc71241340"/>
      <w:bookmarkStart w:id="58" w:name="_Toc73119690"/>
      <w:bookmarkStart w:id="59" w:name="_Toc75542180"/>
      <w:bookmarkStart w:id="60" w:name="_Toc94224392"/>
      <w:bookmarkEnd w:id="55"/>
      <w:r w:rsidRPr="005B0DB9">
        <w:lastRenderedPageBreak/>
        <w:t>LITERATURA</w:t>
      </w:r>
      <w:bookmarkEnd w:id="56"/>
      <w:bookmarkEnd w:id="57"/>
      <w:bookmarkEnd w:id="58"/>
      <w:bookmarkEnd w:id="59"/>
      <w:bookmarkEnd w:id="60"/>
    </w:p>
    <w:p w14:paraId="3D5B208B" w14:textId="68CDD6C2" w:rsidR="00082910" w:rsidRPr="00CF3476" w:rsidRDefault="00082910" w:rsidP="008632BE">
      <w:pPr>
        <w:pStyle w:val="Tijeloteksta"/>
        <w:numPr>
          <w:ilvl w:val="0"/>
          <w:numId w:val="17"/>
        </w:numPr>
        <w:spacing w:before="120" w:line="240" w:lineRule="auto"/>
        <w:ind w:hanging="357"/>
        <w:rPr>
          <w:rFonts w:cs="Times New Roman"/>
          <w:color w:val="000000" w:themeColor="text1"/>
          <w:szCs w:val="24"/>
        </w:rPr>
      </w:pPr>
      <w:proofErr w:type="spellStart"/>
      <w:r>
        <w:t>Boots</w:t>
      </w:r>
      <w:proofErr w:type="spellEnd"/>
      <w:r>
        <w:t xml:space="preserve"> Group </w:t>
      </w:r>
      <w:proofErr w:type="spellStart"/>
      <w:r>
        <w:t>Plc</w:t>
      </w:r>
      <w:proofErr w:type="spellEnd"/>
      <w:r>
        <w:t xml:space="preserve">., (2003),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, http://www.Boots‐Plc.Com/Information/Info.Asp?Level1id=447&amp;Level 2id=0 (</w:t>
      </w:r>
      <w:proofErr w:type="spellStart"/>
      <w:r>
        <w:t>pristupljeno</w:t>
      </w:r>
      <w:proofErr w:type="spellEnd"/>
      <w:r>
        <w:t xml:space="preserve"> 23. 7. 2020</w:t>
      </w:r>
      <w:r w:rsidR="00406FF9">
        <w:t>.</w:t>
      </w:r>
      <w:r>
        <w:t>) </w:t>
      </w:r>
    </w:p>
    <w:p w14:paraId="6BFC3F46" w14:textId="77777777" w:rsidR="00082910" w:rsidRPr="00CF3476" w:rsidRDefault="00082910" w:rsidP="008632BE">
      <w:pPr>
        <w:pStyle w:val="Tijeloteksta"/>
        <w:numPr>
          <w:ilvl w:val="0"/>
          <w:numId w:val="17"/>
        </w:numPr>
        <w:spacing w:before="120" w:line="240" w:lineRule="auto"/>
        <w:ind w:hanging="357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color w:val="000000" w:themeColor="text1"/>
          <w:szCs w:val="24"/>
        </w:rPr>
        <w:t>Boynlon</w:t>
      </w:r>
      <w:proofErr w:type="spellEnd"/>
      <w:r>
        <w:rPr>
          <w:rFonts w:cs="Times New Roman"/>
          <w:color w:val="000000" w:themeColor="text1"/>
          <w:szCs w:val="24"/>
        </w:rPr>
        <w:t xml:space="preserve">, A.C., </w:t>
      </w:r>
      <w:proofErr w:type="spellStart"/>
      <w:r>
        <w:rPr>
          <w:rFonts w:cs="Times New Roman"/>
          <w:color w:val="000000" w:themeColor="text1"/>
          <w:szCs w:val="24"/>
        </w:rPr>
        <w:t>Zmud</w:t>
      </w:r>
      <w:proofErr w:type="spellEnd"/>
      <w:r>
        <w:rPr>
          <w:rFonts w:cs="Times New Roman"/>
          <w:color w:val="000000" w:themeColor="text1"/>
          <w:szCs w:val="24"/>
        </w:rPr>
        <w:t xml:space="preserve">, R.W., (1984), </w:t>
      </w:r>
      <w:r w:rsidRPr="00CF3476">
        <w:rPr>
          <w:rFonts w:cs="Times New Roman"/>
          <w:color w:val="000000" w:themeColor="text1"/>
          <w:szCs w:val="24"/>
        </w:rPr>
        <w:t xml:space="preserve">An </w:t>
      </w:r>
      <w:proofErr w:type="spellStart"/>
      <w:r w:rsidRPr="00CF3476">
        <w:rPr>
          <w:rFonts w:cs="Times New Roman"/>
          <w:color w:val="000000" w:themeColor="text1"/>
          <w:szCs w:val="24"/>
        </w:rPr>
        <w:t>Assessme</w:t>
      </w:r>
      <w:r>
        <w:rPr>
          <w:rFonts w:cs="Times New Roman"/>
          <w:color w:val="000000" w:themeColor="text1"/>
          <w:szCs w:val="24"/>
        </w:rPr>
        <w:t>nt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of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Critical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Success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Factors</w:t>
      </w:r>
      <w:proofErr w:type="spellEnd"/>
      <w:r>
        <w:rPr>
          <w:rFonts w:cs="Times New Roman"/>
          <w:color w:val="000000" w:themeColor="text1"/>
          <w:szCs w:val="24"/>
        </w:rPr>
        <w:t>,</w:t>
      </w:r>
      <w:r w:rsidRPr="00CF3476">
        <w:rPr>
          <w:rFonts w:cs="Times New Roman"/>
          <w:color w:val="000000" w:themeColor="text1"/>
          <w:szCs w:val="24"/>
        </w:rPr>
        <w:t xml:space="preserve"> </w:t>
      </w:r>
      <w:r w:rsidRPr="00E33A6A">
        <w:rPr>
          <w:rFonts w:cs="Times New Roman"/>
          <w:i/>
          <w:iCs/>
          <w:color w:val="000000" w:themeColor="text1"/>
          <w:szCs w:val="24"/>
        </w:rPr>
        <w:t xml:space="preserve">Sloan Management </w:t>
      </w:r>
      <w:proofErr w:type="spellStart"/>
      <w:r w:rsidRPr="00E33A6A">
        <w:rPr>
          <w:rFonts w:cs="Times New Roman"/>
          <w:i/>
          <w:iCs/>
          <w:color w:val="000000" w:themeColor="text1"/>
          <w:szCs w:val="24"/>
        </w:rPr>
        <w:t>Review</w:t>
      </w:r>
      <w:proofErr w:type="spellEnd"/>
      <w:r>
        <w:rPr>
          <w:rFonts w:cs="Times New Roman"/>
          <w:color w:val="000000" w:themeColor="text1"/>
          <w:szCs w:val="24"/>
        </w:rPr>
        <w:t xml:space="preserve">, 25 (4), </w:t>
      </w:r>
      <w:proofErr w:type="spellStart"/>
      <w:r>
        <w:rPr>
          <w:rFonts w:cs="Times New Roman"/>
          <w:color w:val="000000" w:themeColor="text1"/>
          <w:szCs w:val="24"/>
        </w:rPr>
        <w:t>pp</w:t>
      </w:r>
      <w:proofErr w:type="spellEnd"/>
      <w:r>
        <w:rPr>
          <w:rFonts w:cs="Times New Roman"/>
          <w:color w:val="000000" w:themeColor="text1"/>
          <w:szCs w:val="24"/>
        </w:rPr>
        <w:t xml:space="preserve">. 17–27 </w:t>
      </w:r>
      <w:r w:rsidRPr="00CF3476">
        <w:rPr>
          <w:rFonts w:cs="Times New Roman"/>
          <w:color w:val="000000" w:themeColor="text1"/>
          <w:szCs w:val="24"/>
        </w:rPr>
        <w:t xml:space="preserve"> </w:t>
      </w:r>
    </w:p>
    <w:p w14:paraId="471444E9" w14:textId="77777777" w:rsidR="00082910" w:rsidRPr="00082910" w:rsidRDefault="00082910" w:rsidP="008632BE">
      <w:pPr>
        <w:pStyle w:val="Tijeloteksta"/>
        <w:numPr>
          <w:ilvl w:val="0"/>
          <w:numId w:val="17"/>
        </w:numPr>
        <w:spacing w:before="120" w:line="240" w:lineRule="auto"/>
        <w:ind w:hanging="357"/>
        <w:rPr>
          <w:rFonts w:cs="Times New Roman"/>
          <w:color w:val="000000" w:themeColor="text1"/>
          <w:szCs w:val="24"/>
        </w:rPr>
      </w:pPr>
      <w:bookmarkStart w:id="61" w:name="_Hlk93867700"/>
      <w:r w:rsidRPr="00082910">
        <w:rPr>
          <w:rFonts w:cs="Times New Roman"/>
          <w:color w:val="000000" w:themeColor="text1"/>
          <w:szCs w:val="24"/>
        </w:rPr>
        <w:t xml:space="preserve">Čulina, B., Čulina, D., </w:t>
      </w:r>
      <w:proofErr w:type="spellStart"/>
      <w:r w:rsidRPr="00082910">
        <w:rPr>
          <w:rFonts w:cs="Times New Roman"/>
          <w:color w:val="000000" w:themeColor="text1"/>
          <w:szCs w:val="24"/>
        </w:rPr>
        <w:t>Čančarević</w:t>
      </w:r>
      <w:proofErr w:type="spellEnd"/>
      <w:r w:rsidRPr="00082910">
        <w:rPr>
          <w:rFonts w:cs="Times New Roman"/>
          <w:color w:val="000000" w:themeColor="text1"/>
          <w:szCs w:val="24"/>
        </w:rPr>
        <w:t>, M.,</w:t>
      </w:r>
      <w:bookmarkEnd w:id="61"/>
      <w:r>
        <w:rPr>
          <w:rFonts w:cs="Times New Roman"/>
          <w:color w:val="000000" w:themeColor="text1"/>
          <w:szCs w:val="24"/>
        </w:rPr>
        <w:t xml:space="preserve"> (2020), </w:t>
      </w:r>
      <w:hyperlink r:id="rId11" w:history="1">
        <w:r w:rsidRPr="00082910">
          <w:rPr>
            <w:rFonts w:cs="Times New Roman"/>
            <w:color w:val="000000" w:themeColor="text1"/>
            <w:szCs w:val="24"/>
          </w:rPr>
          <w:t>Zaboravljena matematička povijest</w:t>
        </w:r>
        <w:r w:rsidR="00AC3E53">
          <w:rPr>
            <w:rFonts w:cs="Times New Roman"/>
            <w:color w:val="000000" w:themeColor="text1"/>
            <w:szCs w:val="24"/>
          </w:rPr>
          <w:br/>
        </w:r>
        <w:r w:rsidRPr="00082910">
          <w:rPr>
            <w:rFonts w:cs="Times New Roman"/>
            <w:color w:val="000000" w:themeColor="text1"/>
            <w:szCs w:val="24"/>
          </w:rPr>
          <w:t>računarstva</w:t>
        </w:r>
      </w:hyperlink>
      <w:r>
        <w:rPr>
          <w:rFonts w:cs="Times New Roman"/>
          <w:color w:val="000000" w:themeColor="text1"/>
          <w:szCs w:val="24"/>
        </w:rPr>
        <w:t>,</w:t>
      </w:r>
      <w:r w:rsidRPr="00082910">
        <w:rPr>
          <w:rFonts w:cs="Times New Roman"/>
          <w:color w:val="000000" w:themeColor="text1"/>
          <w:szCs w:val="24"/>
        </w:rPr>
        <w:t xml:space="preserve"> </w:t>
      </w:r>
      <w:r w:rsidRPr="00082910">
        <w:rPr>
          <w:rFonts w:cs="Times New Roman"/>
          <w:i/>
          <w:iCs/>
          <w:color w:val="000000" w:themeColor="text1"/>
          <w:szCs w:val="24"/>
        </w:rPr>
        <w:t>Poučak: časopis za metodiku i nastavu matematike</w:t>
      </w:r>
      <w:r w:rsidRPr="00082910">
        <w:rPr>
          <w:rFonts w:cs="Times New Roman"/>
          <w:color w:val="000000" w:themeColor="text1"/>
          <w:szCs w:val="24"/>
        </w:rPr>
        <w:t xml:space="preserve">, 21 (83), </w:t>
      </w:r>
      <w:proofErr w:type="spellStart"/>
      <w:r>
        <w:rPr>
          <w:rFonts w:cs="Times New Roman"/>
          <w:color w:val="000000" w:themeColor="text1"/>
          <w:szCs w:val="24"/>
        </w:rPr>
        <w:t>pp</w:t>
      </w:r>
      <w:proofErr w:type="spellEnd"/>
      <w:r>
        <w:rPr>
          <w:rFonts w:cs="Times New Roman"/>
          <w:color w:val="000000" w:themeColor="text1"/>
          <w:szCs w:val="24"/>
        </w:rPr>
        <w:t xml:space="preserve">. </w:t>
      </w:r>
      <w:r w:rsidRPr="00082910">
        <w:rPr>
          <w:rFonts w:cs="Times New Roman"/>
          <w:color w:val="000000" w:themeColor="text1"/>
          <w:szCs w:val="24"/>
        </w:rPr>
        <w:t>56</w:t>
      </w:r>
      <w:r>
        <w:rPr>
          <w:rFonts w:cs="Times New Roman"/>
          <w:color w:val="000000" w:themeColor="text1"/>
          <w:szCs w:val="24"/>
        </w:rPr>
        <w:t>–</w:t>
      </w:r>
      <w:r w:rsidRPr="00082910">
        <w:rPr>
          <w:rFonts w:cs="Times New Roman"/>
          <w:color w:val="000000" w:themeColor="text1"/>
          <w:szCs w:val="24"/>
        </w:rPr>
        <w:t>73</w:t>
      </w:r>
    </w:p>
    <w:p w14:paraId="6FA46872" w14:textId="77777777" w:rsidR="00082910" w:rsidRDefault="00082910" w:rsidP="008632BE">
      <w:pPr>
        <w:pStyle w:val="Tijeloteksta"/>
        <w:numPr>
          <w:ilvl w:val="0"/>
          <w:numId w:val="17"/>
        </w:numPr>
        <w:spacing w:before="120" w:line="240" w:lineRule="auto"/>
        <w:ind w:hanging="357"/>
        <w:rPr>
          <w:rFonts w:cs="Times New Roman"/>
          <w:color w:val="000000" w:themeColor="text1"/>
          <w:szCs w:val="24"/>
        </w:rPr>
      </w:pPr>
      <w:r>
        <w:t xml:space="preserve">Srića, V., Spremić, M., (2000), </w:t>
      </w:r>
      <w:r w:rsidRPr="00C50D22">
        <w:rPr>
          <w:i/>
          <w:iCs/>
        </w:rPr>
        <w:t>Informacijskom tehnologijom do uspjeha</w:t>
      </w:r>
      <w:r>
        <w:t>, Zagreb: Sinergija</w:t>
      </w:r>
    </w:p>
    <w:p w14:paraId="1147DA66" w14:textId="77777777" w:rsidR="00082910" w:rsidRPr="00CF3476" w:rsidRDefault="00082910" w:rsidP="008632BE">
      <w:pPr>
        <w:pStyle w:val="Tijeloteksta"/>
        <w:numPr>
          <w:ilvl w:val="0"/>
          <w:numId w:val="17"/>
        </w:numPr>
        <w:spacing w:before="120" w:line="240" w:lineRule="auto"/>
        <w:ind w:hanging="357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color w:val="000000" w:themeColor="text1"/>
          <w:szCs w:val="24"/>
        </w:rPr>
        <w:t>Tran</w:t>
      </w:r>
      <w:proofErr w:type="spellEnd"/>
      <w:r>
        <w:rPr>
          <w:rFonts w:cs="Times New Roman"/>
          <w:color w:val="000000" w:themeColor="text1"/>
          <w:szCs w:val="24"/>
        </w:rPr>
        <w:t xml:space="preserve"> J. M., D. </w:t>
      </w:r>
      <w:proofErr w:type="spellStart"/>
      <w:r>
        <w:rPr>
          <w:rFonts w:cs="Times New Roman"/>
          <w:color w:val="000000" w:themeColor="text1"/>
          <w:szCs w:val="24"/>
        </w:rPr>
        <w:t>Yean</w:t>
      </w:r>
      <w:proofErr w:type="spellEnd"/>
      <w:r>
        <w:rPr>
          <w:rFonts w:cs="Times New Roman"/>
          <w:color w:val="000000" w:themeColor="text1"/>
          <w:szCs w:val="24"/>
        </w:rPr>
        <w:t xml:space="preserve"> C., </w:t>
      </w:r>
      <w:proofErr w:type="spellStart"/>
      <w:r>
        <w:rPr>
          <w:rFonts w:cs="Times New Roman"/>
          <w:color w:val="000000" w:themeColor="text1"/>
          <w:szCs w:val="24"/>
        </w:rPr>
        <w:t>Beaumont</w:t>
      </w:r>
      <w:proofErr w:type="spellEnd"/>
      <w:r>
        <w:rPr>
          <w:rFonts w:cs="Times New Roman"/>
          <w:color w:val="000000" w:themeColor="text1"/>
          <w:szCs w:val="24"/>
        </w:rPr>
        <w:t xml:space="preserve"> M., (2002), </w:t>
      </w:r>
      <w:proofErr w:type="spellStart"/>
      <w:r>
        <w:rPr>
          <w:rFonts w:cs="Times New Roman"/>
          <w:color w:val="000000" w:themeColor="text1"/>
          <w:szCs w:val="24"/>
        </w:rPr>
        <w:t>Exploring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the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rationales</w:t>
      </w:r>
      <w:proofErr w:type="spellEnd"/>
      <w:r>
        <w:rPr>
          <w:rFonts w:cs="Times New Roman"/>
          <w:color w:val="000000" w:themeColor="text1"/>
          <w:szCs w:val="24"/>
        </w:rPr>
        <w:t xml:space="preserve"> for ERP </w:t>
      </w:r>
      <w:proofErr w:type="spellStart"/>
      <w:r>
        <w:rPr>
          <w:rFonts w:cs="Times New Roman"/>
          <w:color w:val="000000" w:themeColor="text1"/>
          <w:szCs w:val="24"/>
        </w:rPr>
        <w:t>and</w:t>
      </w:r>
      <w:proofErr w:type="spellEnd"/>
      <w:r>
        <w:rPr>
          <w:rFonts w:cs="Times New Roman"/>
          <w:color w:val="000000" w:themeColor="text1"/>
          <w:szCs w:val="24"/>
        </w:rPr>
        <w:t xml:space="preserve"> SCM </w:t>
      </w:r>
      <w:proofErr w:type="spellStart"/>
      <w:r>
        <w:rPr>
          <w:rFonts w:cs="Times New Roman"/>
          <w:color w:val="000000" w:themeColor="text1"/>
          <w:szCs w:val="24"/>
        </w:rPr>
        <w:t>Integration</w:t>
      </w:r>
      <w:proofErr w:type="spellEnd"/>
      <w:r>
        <w:rPr>
          <w:rFonts w:cs="Times New Roman"/>
          <w:color w:val="000000" w:themeColor="text1"/>
          <w:szCs w:val="24"/>
        </w:rPr>
        <w:t xml:space="preserve">, </w:t>
      </w:r>
      <w:proofErr w:type="spellStart"/>
      <w:r w:rsidRPr="00A130F3">
        <w:rPr>
          <w:rFonts w:cs="Times New Roman"/>
          <w:i/>
          <w:iCs/>
          <w:color w:val="000000" w:themeColor="text1"/>
          <w:szCs w:val="24"/>
        </w:rPr>
        <w:t>Industrial</w:t>
      </w:r>
      <w:proofErr w:type="spellEnd"/>
      <w:r w:rsidRPr="00A130F3">
        <w:rPr>
          <w:rFonts w:cs="Times New Roman"/>
          <w:i/>
          <w:iCs/>
          <w:color w:val="000000" w:themeColor="text1"/>
          <w:szCs w:val="24"/>
        </w:rPr>
        <w:t xml:space="preserve"> management &amp; Da</w:t>
      </w:r>
      <w:r>
        <w:rPr>
          <w:rFonts w:cs="Times New Roman"/>
          <w:i/>
          <w:iCs/>
          <w:color w:val="000000" w:themeColor="text1"/>
          <w:szCs w:val="24"/>
        </w:rPr>
        <w:t>t</w:t>
      </w:r>
      <w:r w:rsidRPr="00A130F3">
        <w:rPr>
          <w:rFonts w:cs="Times New Roman"/>
          <w:i/>
          <w:iCs/>
          <w:color w:val="000000" w:themeColor="text1"/>
          <w:szCs w:val="24"/>
        </w:rPr>
        <w:t>a System</w:t>
      </w:r>
      <w:r>
        <w:rPr>
          <w:rFonts w:cs="Times New Roman"/>
          <w:i/>
          <w:iCs/>
          <w:color w:val="000000" w:themeColor="text1"/>
          <w:szCs w:val="24"/>
        </w:rPr>
        <w:t>s</w:t>
      </w:r>
      <w:r>
        <w:rPr>
          <w:rFonts w:cs="Times New Roman"/>
          <w:color w:val="000000" w:themeColor="text1"/>
          <w:szCs w:val="24"/>
        </w:rPr>
        <w:t xml:space="preserve">, 102 (1), </w:t>
      </w:r>
      <w:proofErr w:type="spellStart"/>
      <w:r>
        <w:rPr>
          <w:rFonts w:cs="Times New Roman"/>
          <w:color w:val="000000" w:themeColor="text1"/>
          <w:szCs w:val="24"/>
        </w:rPr>
        <w:t>pp</w:t>
      </w:r>
      <w:proofErr w:type="spellEnd"/>
      <w:r>
        <w:rPr>
          <w:rFonts w:cs="Times New Roman"/>
          <w:color w:val="000000" w:themeColor="text1"/>
          <w:szCs w:val="24"/>
        </w:rPr>
        <w:t>. 26–34</w:t>
      </w:r>
      <w:r w:rsidRPr="00CF3476">
        <w:rPr>
          <w:rFonts w:cs="Times New Roman"/>
          <w:color w:val="000000" w:themeColor="text1"/>
          <w:szCs w:val="24"/>
        </w:rPr>
        <w:t xml:space="preserve"> </w:t>
      </w:r>
    </w:p>
    <w:p w14:paraId="0C922DA2" w14:textId="77777777" w:rsidR="00082910" w:rsidRDefault="00082910" w:rsidP="008632BE">
      <w:pPr>
        <w:pStyle w:val="Tijeloteksta"/>
        <w:numPr>
          <w:ilvl w:val="0"/>
          <w:numId w:val="17"/>
        </w:numPr>
        <w:spacing w:before="120" w:line="240" w:lineRule="auto"/>
        <w:ind w:hanging="357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Wikipedia, (2021), </w:t>
      </w:r>
      <w:r w:rsidRPr="002A74AB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2A74AB">
        <w:rPr>
          <w:rFonts w:cs="Times New Roman"/>
          <w:color w:val="000000" w:themeColor="text1"/>
          <w:szCs w:val="24"/>
        </w:rPr>
        <w:t>SWOT_analysis</w:t>
      </w:r>
      <w:proofErr w:type="spellEnd"/>
      <w:r>
        <w:rPr>
          <w:rFonts w:cs="Times New Roman"/>
          <w:color w:val="000000" w:themeColor="text1"/>
          <w:szCs w:val="24"/>
        </w:rPr>
        <w:t xml:space="preserve">, </w:t>
      </w:r>
      <w:r w:rsidRPr="00CF3476">
        <w:rPr>
          <w:rFonts w:cs="Times New Roman"/>
          <w:color w:val="000000" w:themeColor="text1"/>
          <w:szCs w:val="24"/>
        </w:rPr>
        <w:t>http://www.wikipedia.org (</w:t>
      </w:r>
      <w:proofErr w:type="spellStart"/>
      <w:r w:rsidRPr="00CF3476">
        <w:rPr>
          <w:rFonts w:cs="Times New Roman"/>
          <w:color w:val="000000" w:themeColor="text1"/>
          <w:szCs w:val="24"/>
        </w:rPr>
        <w:t>pristupljeno</w:t>
      </w:r>
      <w:proofErr w:type="spellEnd"/>
      <w:r w:rsidRPr="00CF3476">
        <w:rPr>
          <w:rFonts w:cs="Times New Roman"/>
          <w:color w:val="000000" w:themeColor="text1"/>
          <w:szCs w:val="24"/>
        </w:rPr>
        <w:t xml:space="preserve"> 2.</w:t>
      </w:r>
      <w:r>
        <w:rPr>
          <w:rFonts w:cs="Times New Roman"/>
          <w:color w:val="000000" w:themeColor="text1"/>
          <w:szCs w:val="24"/>
        </w:rPr>
        <w:t xml:space="preserve"> </w:t>
      </w:r>
      <w:r w:rsidRPr="00CF3476">
        <w:rPr>
          <w:rFonts w:cs="Times New Roman"/>
          <w:color w:val="000000" w:themeColor="text1"/>
          <w:szCs w:val="24"/>
        </w:rPr>
        <w:t>1.</w:t>
      </w:r>
      <w:r>
        <w:rPr>
          <w:rFonts w:cs="Times New Roman"/>
          <w:color w:val="000000" w:themeColor="text1"/>
          <w:szCs w:val="24"/>
        </w:rPr>
        <w:t xml:space="preserve"> </w:t>
      </w:r>
      <w:r w:rsidRPr="00CF3476">
        <w:rPr>
          <w:rFonts w:cs="Times New Roman"/>
          <w:color w:val="000000" w:themeColor="text1"/>
          <w:szCs w:val="24"/>
        </w:rPr>
        <w:t>20</w:t>
      </w:r>
      <w:r>
        <w:rPr>
          <w:rFonts w:cs="Times New Roman"/>
          <w:color w:val="000000" w:themeColor="text1"/>
          <w:szCs w:val="24"/>
        </w:rPr>
        <w:t>21</w:t>
      </w:r>
      <w:r w:rsidRPr="00CF3476">
        <w:rPr>
          <w:rFonts w:cs="Times New Roman"/>
          <w:color w:val="000000" w:themeColor="text1"/>
          <w:szCs w:val="24"/>
        </w:rPr>
        <w:t>.)</w:t>
      </w:r>
    </w:p>
    <w:p w14:paraId="5EED6AA1" w14:textId="77777777" w:rsidR="00387B72" w:rsidRPr="00E56C17" w:rsidRDefault="00387B72" w:rsidP="00387B72">
      <w:pPr>
        <w:widowControl/>
        <w:autoSpaceDE/>
        <w:autoSpaceDN/>
        <w:adjustRightInd/>
        <w:jc w:val="both"/>
        <w:rPr>
          <w:rFonts w:cs="Times New Roman"/>
          <w:szCs w:val="24"/>
        </w:rPr>
      </w:pPr>
      <w:r w:rsidRPr="00E56C17">
        <w:rPr>
          <w:rFonts w:cs="Times New Roman"/>
          <w:szCs w:val="24"/>
        </w:rPr>
        <w:br w:type="page"/>
      </w:r>
    </w:p>
    <w:p w14:paraId="552086F7" w14:textId="62F7E16B" w:rsidR="00387B72" w:rsidRPr="004A6132" w:rsidRDefault="00387B72" w:rsidP="006D4C94">
      <w:pPr>
        <w:pStyle w:val="Naslov1"/>
        <w:numPr>
          <w:ilvl w:val="0"/>
          <w:numId w:val="0"/>
        </w:numPr>
      </w:pPr>
      <w:bookmarkStart w:id="62" w:name="_Toc436917707"/>
      <w:bookmarkStart w:id="63" w:name="_Toc71241341"/>
      <w:bookmarkStart w:id="64" w:name="_Toc73119691"/>
      <w:bookmarkStart w:id="65" w:name="_Toc75542181"/>
      <w:bookmarkStart w:id="66" w:name="_Toc94224393"/>
      <w:r w:rsidRPr="004A6132">
        <w:lastRenderedPageBreak/>
        <w:t>SAŽETAK</w:t>
      </w:r>
      <w:bookmarkEnd w:id="62"/>
      <w:bookmarkEnd w:id="63"/>
      <w:bookmarkEnd w:id="64"/>
      <w:bookmarkEnd w:id="65"/>
      <w:bookmarkEnd w:id="66"/>
    </w:p>
    <w:p w14:paraId="5BE6A1D2" w14:textId="77777777" w:rsidR="00387B72" w:rsidRPr="009B1BFA" w:rsidRDefault="00387B72" w:rsidP="00387B72">
      <w:pPr>
        <w:shd w:val="clear" w:color="auto" w:fill="FFFFFF"/>
        <w:ind w:left="5"/>
        <w:jc w:val="both"/>
        <w:rPr>
          <w:rFonts w:cs="Times New Roman"/>
          <w:color w:val="000000" w:themeColor="text1"/>
          <w:szCs w:val="24"/>
        </w:rPr>
      </w:pPr>
      <w:r w:rsidRPr="009B1BFA">
        <w:rPr>
          <w:rFonts w:cs="Times New Roman"/>
          <w:color w:val="000000" w:themeColor="text1"/>
          <w:szCs w:val="24"/>
        </w:rPr>
        <w:t xml:space="preserve">Ovaj </w:t>
      </w:r>
      <w:r w:rsidR="009619C6">
        <w:rPr>
          <w:rFonts w:cs="Times New Roman"/>
          <w:color w:val="000000" w:themeColor="text1"/>
          <w:szCs w:val="24"/>
        </w:rPr>
        <w:t>završni</w:t>
      </w:r>
      <w:r w:rsidRPr="009B1BFA">
        <w:rPr>
          <w:rFonts w:cs="Times New Roman"/>
          <w:color w:val="000000" w:themeColor="text1"/>
          <w:szCs w:val="24"/>
        </w:rPr>
        <w:t xml:space="preserve"> rad </w:t>
      </w:r>
      <w:r>
        <w:rPr>
          <w:rFonts w:cs="Times New Roman"/>
          <w:color w:val="000000" w:themeColor="text1"/>
          <w:szCs w:val="24"/>
        </w:rPr>
        <w:t xml:space="preserve">temelji se na </w:t>
      </w:r>
      <w:r w:rsidRPr="009B1BFA">
        <w:rPr>
          <w:rFonts w:cs="Times New Roman"/>
          <w:color w:val="000000" w:themeColor="text1"/>
          <w:szCs w:val="24"/>
        </w:rPr>
        <w:t>analiz</w:t>
      </w:r>
      <w:r>
        <w:rPr>
          <w:rFonts w:cs="Times New Roman"/>
          <w:color w:val="000000" w:themeColor="text1"/>
          <w:szCs w:val="24"/>
        </w:rPr>
        <w:t xml:space="preserve">i </w:t>
      </w:r>
      <w:r w:rsidRPr="009B1BFA">
        <w:rPr>
          <w:rFonts w:cs="Times New Roman"/>
          <w:color w:val="000000" w:themeColor="text1"/>
          <w:szCs w:val="24"/>
        </w:rPr>
        <w:t>postojećeg sustava korisničke podrške te njegovog unapređenja prema zahtjevima korisnika, predstavnika IT tvrtke i Odjela korisničke pomoći. Detekcijom potreba za poboljšanje usluga pružanja podrške korisnicima/klijentima tvrtke identificirane su i pre</w:t>
      </w:r>
      <w:r>
        <w:rPr>
          <w:rFonts w:cs="Times New Roman"/>
          <w:color w:val="000000" w:themeColor="text1"/>
          <w:szCs w:val="24"/>
        </w:rPr>
        <w:t>d</w:t>
      </w:r>
      <w:r w:rsidRPr="009B1BFA">
        <w:rPr>
          <w:rFonts w:cs="Times New Roman"/>
          <w:color w:val="000000" w:themeColor="text1"/>
          <w:szCs w:val="24"/>
        </w:rPr>
        <w:t xml:space="preserve">ložene mogućnosti poboljšanja u vidu aplikacije za prijavu problema putem </w:t>
      </w:r>
      <w:r w:rsidR="002E77F4">
        <w:rPr>
          <w:rFonts w:cs="Times New Roman"/>
          <w:color w:val="000000" w:themeColor="text1"/>
          <w:szCs w:val="24"/>
        </w:rPr>
        <w:t>i</w:t>
      </w:r>
      <w:r w:rsidRPr="009B1BFA">
        <w:rPr>
          <w:rFonts w:cs="Times New Roman"/>
          <w:color w:val="000000" w:themeColor="text1"/>
          <w:szCs w:val="24"/>
        </w:rPr>
        <w:t xml:space="preserve">nterneta i nadogradnju baze podataka te ih izraditi i implementirati s ciljem pojednostavljenja poslova korisničke podrške, omogućavanje uključenosti korisnika u proces omogućavanjem prijave problema putem </w:t>
      </w:r>
      <w:r w:rsidR="002E77F4">
        <w:rPr>
          <w:rFonts w:cs="Times New Roman"/>
          <w:color w:val="000000" w:themeColor="text1"/>
          <w:szCs w:val="24"/>
        </w:rPr>
        <w:t>i</w:t>
      </w:r>
      <w:r w:rsidRPr="009B1BFA">
        <w:rPr>
          <w:rFonts w:cs="Times New Roman"/>
          <w:color w:val="000000" w:themeColor="text1"/>
          <w:szCs w:val="24"/>
        </w:rPr>
        <w:t xml:space="preserve">nternet sučelja te povećanje efikasnosti IT tvrtke i brzine rada s klijentima. </w:t>
      </w:r>
    </w:p>
    <w:p w14:paraId="39DAEB4D" w14:textId="77777777" w:rsidR="00387B72" w:rsidRPr="0021284D" w:rsidRDefault="00387B72" w:rsidP="002E77F4">
      <w:pPr>
        <w:shd w:val="clear" w:color="auto" w:fill="FFFFFF"/>
        <w:spacing w:before="480"/>
        <w:ind w:left="6"/>
        <w:jc w:val="both"/>
        <w:rPr>
          <w:rFonts w:cs="Times New Roman"/>
          <w:szCs w:val="24"/>
        </w:rPr>
      </w:pPr>
      <w:r w:rsidRPr="00A91307">
        <w:rPr>
          <w:rFonts w:cs="Times New Roman"/>
          <w:b/>
          <w:szCs w:val="24"/>
        </w:rPr>
        <w:t>Ključne riječi:</w:t>
      </w:r>
      <w:r w:rsidR="002E77F4">
        <w:rPr>
          <w:rFonts w:cs="Times New Roman"/>
          <w:b/>
          <w:szCs w:val="24"/>
        </w:rPr>
        <w:t xml:space="preserve"> </w:t>
      </w:r>
      <w:r w:rsidR="00242EBD">
        <w:rPr>
          <w:rFonts w:cs="Times New Roman"/>
          <w:szCs w:val="24"/>
        </w:rPr>
        <w:t xml:space="preserve">najmanje </w:t>
      </w:r>
      <w:r w:rsidR="0021284D" w:rsidRPr="0021284D">
        <w:rPr>
          <w:rFonts w:cs="Times New Roman"/>
          <w:szCs w:val="24"/>
        </w:rPr>
        <w:t xml:space="preserve">5 </w:t>
      </w:r>
      <w:r w:rsidR="00242EBD">
        <w:rPr>
          <w:rFonts w:cs="Times New Roman"/>
          <w:szCs w:val="24"/>
        </w:rPr>
        <w:t xml:space="preserve">i najviše 10 </w:t>
      </w:r>
      <w:r w:rsidR="0021284D" w:rsidRPr="0021284D">
        <w:rPr>
          <w:rFonts w:cs="Times New Roman"/>
          <w:szCs w:val="24"/>
        </w:rPr>
        <w:t>ključnih riječi</w:t>
      </w:r>
      <w:r w:rsidR="002E77F4">
        <w:rPr>
          <w:rFonts w:cs="Times New Roman"/>
          <w:szCs w:val="24"/>
        </w:rPr>
        <w:t xml:space="preserve"> </w:t>
      </w:r>
      <w:r w:rsidRPr="0021284D">
        <w:rPr>
          <w:rFonts w:cs="Times New Roman"/>
          <w:color w:val="C0504D" w:themeColor="accent2"/>
          <w:szCs w:val="24"/>
        </w:rPr>
        <w:br w:type="page"/>
      </w:r>
    </w:p>
    <w:p w14:paraId="1E81C609" w14:textId="77777777" w:rsidR="00387B72" w:rsidRPr="00157A17" w:rsidRDefault="00387B72" w:rsidP="006D4C94">
      <w:pPr>
        <w:pStyle w:val="Naslov1"/>
        <w:numPr>
          <w:ilvl w:val="0"/>
          <w:numId w:val="0"/>
        </w:numPr>
      </w:pPr>
      <w:bookmarkStart w:id="67" w:name="_Toc436917708"/>
      <w:bookmarkStart w:id="68" w:name="_Toc71241342"/>
      <w:bookmarkStart w:id="69" w:name="_Toc73119692"/>
      <w:bookmarkStart w:id="70" w:name="_Toc75542182"/>
      <w:bookmarkStart w:id="71" w:name="_Toc94224394"/>
      <w:r w:rsidRPr="00157A17">
        <w:lastRenderedPageBreak/>
        <w:t>SUMMARY</w:t>
      </w:r>
      <w:bookmarkEnd w:id="67"/>
      <w:bookmarkEnd w:id="68"/>
      <w:bookmarkEnd w:id="69"/>
      <w:bookmarkEnd w:id="70"/>
      <w:bookmarkEnd w:id="71"/>
    </w:p>
    <w:p w14:paraId="739711AC" w14:textId="77777777" w:rsidR="00387B72" w:rsidRPr="00270FFF" w:rsidRDefault="00387B72" w:rsidP="00F03FE2">
      <w:pPr>
        <w:rPr>
          <w:lang w:val="en-US"/>
        </w:rPr>
      </w:pPr>
      <w:r w:rsidRPr="00270FFF">
        <w:rPr>
          <w:rStyle w:val="hps"/>
          <w:rFonts w:cs="Times New Roman"/>
          <w:szCs w:val="24"/>
          <w:lang w:val="en-US"/>
        </w:rPr>
        <w:t>This</w:t>
      </w:r>
      <w:r w:rsidRPr="00270FFF">
        <w:rPr>
          <w:lang w:val="en-US"/>
        </w:rPr>
        <w:t xml:space="preserve"> paper </w:t>
      </w:r>
      <w:r w:rsidRPr="00270FFF">
        <w:rPr>
          <w:rStyle w:val="hps"/>
          <w:rFonts w:cs="Times New Roman"/>
          <w:szCs w:val="24"/>
          <w:lang w:val="en-US"/>
        </w:rPr>
        <w:t>is based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on the analysis of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existing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customer support system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and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its improvement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according to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customer requirements</w:t>
      </w:r>
      <w:r w:rsidRPr="00270FFF">
        <w:rPr>
          <w:lang w:val="en-US"/>
        </w:rPr>
        <w:t xml:space="preserve">: </w:t>
      </w:r>
      <w:r w:rsidRPr="00270FFF">
        <w:rPr>
          <w:rStyle w:val="hps"/>
          <w:rFonts w:cs="Times New Roman"/>
          <w:szCs w:val="24"/>
          <w:lang w:val="en-US"/>
        </w:rPr>
        <w:t>representatives of IT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companies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and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customer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support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department</w:t>
      </w:r>
      <w:r w:rsidRPr="00270FFF">
        <w:rPr>
          <w:lang w:val="en-US"/>
        </w:rPr>
        <w:t xml:space="preserve">. After </w:t>
      </w:r>
      <w:r w:rsidRPr="00270FFF">
        <w:rPr>
          <w:rStyle w:val="hps"/>
          <w:rFonts w:cs="Times New Roman"/>
          <w:szCs w:val="24"/>
          <w:lang w:val="en-US"/>
        </w:rPr>
        <w:t>needs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to improve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services</w:t>
      </w:r>
      <w:r w:rsidRPr="00270FFF">
        <w:rPr>
          <w:lang w:val="en-US"/>
        </w:rPr>
        <w:t xml:space="preserve"> </w:t>
      </w:r>
      <w:r>
        <w:rPr>
          <w:lang w:val="en-US"/>
        </w:rPr>
        <w:t xml:space="preserve">was detected with main goal to create </w:t>
      </w:r>
      <w:r w:rsidRPr="00270FFF">
        <w:rPr>
          <w:rStyle w:val="hps"/>
          <w:rFonts w:cs="Times New Roman"/>
          <w:szCs w:val="24"/>
          <w:lang w:val="en-US"/>
        </w:rPr>
        <w:t xml:space="preserve">better support </w:t>
      </w:r>
      <w:r>
        <w:rPr>
          <w:rStyle w:val="hps"/>
          <w:rFonts w:cs="Times New Roman"/>
          <w:szCs w:val="24"/>
          <w:lang w:val="en-US"/>
        </w:rPr>
        <w:t xml:space="preserve">for </w:t>
      </w:r>
      <w:r w:rsidRPr="00270FFF">
        <w:rPr>
          <w:rStyle w:val="hps"/>
          <w:rFonts w:cs="Times New Roman"/>
          <w:szCs w:val="24"/>
          <w:lang w:val="en-US"/>
        </w:rPr>
        <w:t>customers/clients</w:t>
      </w:r>
      <w:r>
        <w:rPr>
          <w:rStyle w:val="hps"/>
          <w:rFonts w:cs="Times New Roman"/>
          <w:szCs w:val="24"/>
          <w:lang w:val="en-US"/>
        </w:rPr>
        <w:t xml:space="preserve">, identification and proposal of </w:t>
      </w:r>
      <w:r w:rsidRPr="00270FFF">
        <w:rPr>
          <w:rStyle w:val="hps"/>
          <w:rFonts w:cs="Times New Roman"/>
          <w:szCs w:val="24"/>
          <w:lang w:val="en-US"/>
        </w:rPr>
        <w:t>improvement</w:t>
      </w:r>
      <w:r>
        <w:rPr>
          <w:rStyle w:val="hps"/>
          <w:rFonts w:cs="Times New Roman"/>
          <w:szCs w:val="24"/>
          <w:lang w:val="en-US"/>
        </w:rPr>
        <w:t>s</w:t>
      </w:r>
      <w:r w:rsidRPr="00270FFF">
        <w:rPr>
          <w:rStyle w:val="hps"/>
          <w:rFonts w:cs="Times New Roman"/>
          <w:szCs w:val="24"/>
          <w:lang w:val="en-US"/>
        </w:rPr>
        <w:t xml:space="preserve"> </w:t>
      </w:r>
      <w:r>
        <w:rPr>
          <w:rStyle w:val="hps"/>
          <w:rFonts w:cs="Times New Roman"/>
          <w:szCs w:val="24"/>
          <w:lang w:val="en-US"/>
        </w:rPr>
        <w:t xml:space="preserve">for the support platform </w:t>
      </w:r>
      <w:proofErr w:type="gramStart"/>
      <w:r>
        <w:rPr>
          <w:rStyle w:val="hps"/>
          <w:rFonts w:cs="Times New Roman"/>
          <w:szCs w:val="24"/>
          <w:lang w:val="en-US"/>
        </w:rPr>
        <w:t>where</w:t>
      </w:r>
      <w:proofErr w:type="gramEnd"/>
      <w:r>
        <w:rPr>
          <w:rStyle w:val="hps"/>
          <w:rFonts w:cs="Times New Roman"/>
          <w:szCs w:val="24"/>
          <w:lang w:val="en-US"/>
        </w:rPr>
        <w:t xml:space="preserve"> suggested </w:t>
      </w:r>
      <w:r w:rsidRPr="00270FFF">
        <w:rPr>
          <w:rStyle w:val="hps"/>
          <w:rFonts w:cs="Times New Roman"/>
          <w:szCs w:val="24"/>
          <w:lang w:val="en-US"/>
        </w:rPr>
        <w:t>in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the form of</w:t>
      </w:r>
      <w:r w:rsidRPr="00270FFF">
        <w:rPr>
          <w:lang w:val="en-US"/>
        </w:rPr>
        <w:t xml:space="preserve"> </w:t>
      </w:r>
      <w:r>
        <w:rPr>
          <w:lang w:val="en-US"/>
        </w:rPr>
        <w:t xml:space="preserve">crating online </w:t>
      </w:r>
      <w:r w:rsidRPr="00270FFF">
        <w:rPr>
          <w:rStyle w:val="hps"/>
          <w:rFonts w:cs="Times New Roman"/>
          <w:szCs w:val="24"/>
          <w:lang w:val="en-US"/>
        </w:rPr>
        <w:t>application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 xml:space="preserve">for </w:t>
      </w:r>
      <w:r>
        <w:rPr>
          <w:rStyle w:val="hps"/>
          <w:rFonts w:cs="Times New Roman"/>
          <w:szCs w:val="24"/>
          <w:lang w:val="en-US"/>
        </w:rPr>
        <w:t xml:space="preserve">problem </w:t>
      </w:r>
      <w:r w:rsidRPr="00270FFF">
        <w:rPr>
          <w:rStyle w:val="hps"/>
          <w:rFonts w:cs="Times New Roman"/>
          <w:szCs w:val="24"/>
          <w:lang w:val="en-US"/>
        </w:rPr>
        <w:t>registration</w:t>
      </w:r>
      <w:r w:rsidRPr="00270FFF">
        <w:rPr>
          <w:lang w:val="en-US"/>
        </w:rPr>
        <w:t xml:space="preserve"> </w:t>
      </w:r>
      <w:r>
        <w:rPr>
          <w:lang w:val="en-US"/>
        </w:rPr>
        <w:t xml:space="preserve">whit regular database </w:t>
      </w:r>
      <w:r>
        <w:rPr>
          <w:rStyle w:val="hps"/>
          <w:rFonts w:cs="Times New Roman"/>
          <w:szCs w:val="24"/>
          <w:lang w:val="en-US"/>
        </w:rPr>
        <w:t xml:space="preserve">update. Next step was </w:t>
      </w:r>
      <w:r w:rsidRPr="00270FFF">
        <w:rPr>
          <w:rStyle w:val="hps"/>
          <w:rFonts w:cs="Times New Roman"/>
          <w:szCs w:val="24"/>
          <w:lang w:val="en-US"/>
        </w:rPr>
        <w:t>develop</w:t>
      </w:r>
      <w:r>
        <w:rPr>
          <w:rStyle w:val="hps"/>
          <w:rFonts w:cs="Times New Roman"/>
          <w:szCs w:val="24"/>
          <w:lang w:val="en-US"/>
        </w:rPr>
        <w:t xml:space="preserve">ment </w:t>
      </w:r>
      <w:r w:rsidRPr="00270FFF">
        <w:rPr>
          <w:rStyle w:val="hps"/>
          <w:rFonts w:cs="Times New Roman"/>
          <w:szCs w:val="24"/>
          <w:lang w:val="en-US"/>
        </w:rPr>
        <w:t>and implement</w:t>
      </w:r>
      <w:r>
        <w:rPr>
          <w:rStyle w:val="hps"/>
          <w:rFonts w:cs="Times New Roman"/>
          <w:szCs w:val="24"/>
          <w:lang w:val="en-US"/>
        </w:rPr>
        <w:t xml:space="preserve">ation of proposed solution </w:t>
      </w:r>
      <w:r w:rsidRPr="00270FFF">
        <w:rPr>
          <w:rStyle w:val="hps"/>
          <w:rFonts w:cs="Times New Roman"/>
          <w:szCs w:val="24"/>
          <w:lang w:val="en-US"/>
        </w:rPr>
        <w:t>with the aim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to facilitate the work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of customer support</w:t>
      </w:r>
      <w:r w:rsidRPr="00270FFF">
        <w:rPr>
          <w:lang w:val="en-US"/>
        </w:rPr>
        <w:t xml:space="preserve">, </w:t>
      </w:r>
      <w:r w:rsidRPr="00270FFF">
        <w:rPr>
          <w:rStyle w:val="hps"/>
          <w:rFonts w:cs="Times New Roman"/>
          <w:szCs w:val="24"/>
          <w:lang w:val="en-US"/>
        </w:rPr>
        <w:t>enabling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user involvement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in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the process of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facilitating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the application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problems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through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Internet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site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and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increase efficiency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 xml:space="preserve">of </w:t>
      </w:r>
      <w:r w:rsidR="00242EBD">
        <w:rPr>
          <w:rStyle w:val="hps"/>
          <w:rFonts w:cs="Times New Roman"/>
          <w:szCs w:val="24"/>
          <w:lang w:val="en-US"/>
        </w:rPr>
        <w:t xml:space="preserve">an </w:t>
      </w:r>
      <w:r w:rsidR="006A3210" w:rsidRPr="00270FFF">
        <w:rPr>
          <w:rStyle w:val="hps"/>
          <w:rFonts w:cs="Times New Roman"/>
          <w:szCs w:val="24"/>
          <w:lang w:val="en-US"/>
        </w:rPr>
        <w:t>IT</w:t>
      </w:r>
      <w:r w:rsidR="006A3210" w:rsidRPr="00270FFF">
        <w:rPr>
          <w:lang w:val="en-US"/>
        </w:rPr>
        <w:t xml:space="preserve"> </w:t>
      </w:r>
      <w:r w:rsidR="006A3210">
        <w:rPr>
          <w:lang w:val="en-US"/>
        </w:rPr>
        <w:t>company</w:t>
      </w:r>
      <w:r w:rsidRPr="00270FFF">
        <w:rPr>
          <w:lang w:val="en-US"/>
        </w:rPr>
        <w:t xml:space="preserve"> </w:t>
      </w:r>
      <w:r w:rsidRPr="00270FFF">
        <w:rPr>
          <w:rStyle w:val="hps"/>
          <w:rFonts w:cs="Times New Roman"/>
          <w:szCs w:val="24"/>
          <w:lang w:val="en-US"/>
        </w:rPr>
        <w:t>and</w:t>
      </w:r>
      <w:r w:rsidRPr="00270FFF">
        <w:rPr>
          <w:lang w:val="en-US"/>
        </w:rPr>
        <w:t xml:space="preserve"> </w:t>
      </w:r>
      <w:r>
        <w:rPr>
          <w:lang w:val="en-US"/>
        </w:rPr>
        <w:t xml:space="preserve">improve response time to </w:t>
      </w:r>
      <w:proofErr w:type="spellStart"/>
      <w:r w:rsidRPr="00270FFF">
        <w:rPr>
          <w:rStyle w:val="hps"/>
          <w:rFonts w:cs="Times New Roman"/>
          <w:szCs w:val="24"/>
          <w:lang w:val="en-US"/>
        </w:rPr>
        <w:t>clients</w:t>
      </w:r>
      <w:proofErr w:type="spellEnd"/>
      <w:r>
        <w:rPr>
          <w:rStyle w:val="hps"/>
          <w:rFonts w:cs="Times New Roman"/>
          <w:szCs w:val="24"/>
          <w:lang w:val="en-US"/>
        </w:rPr>
        <w:t xml:space="preserve"> needs</w:t>
      </w:r>
      <w:r w:rsidRPr="00270FFF">
        <w:rPr>
          <w:lang w:val="en-US"/>
        </w:rPr>
        <w:t>.</w:t>
      </w:r>
    </w:p>
    <w:p w14:paraId="058DDB7D" w14:textId="77777777" w:rsidR="0021284D" w:rsidRPr="002C329A" w:rsidRDefault="00387B72" w:rsidP="002E77F4">
      <w:pPr>
        <w:shd w:val="clear" w:color="auto" w:fill="FFFFFF"/>
        <w:spacing w:before="480"/>
        <w:ind w:left="6"/>
        <w:jc w:val="both"/>
        <w:rPr>
          <w:rFonts w:cs="Times New Roman"/>
          <w:szCs w:val="24"/>
          <w:lang w:val="en-US"/>
        </w:rPr>
      </w:pPr>
      <w:r w:rsidRPr="00C50E7D">
        <w:rPr>
          <w:rFonts w:cs="Times New Roman"/>
          <w:b/>
          <w:szCs w:val="24"/>
          <w:lang w:val="en-US"/>
        </w:rPr>
        <w:t>Keywords:</w:t>
      </w:r>
      <w:r w:rsidR="002E77F4">
        <w:rPr>
          <w:rFonts w:cs="Times New Roman"/>
          <w:b/>
          <w:szCs w:val="24"/>
          <w:lang w:val="en-US"/>
        </w:rPr>
        <w:t xml:space="preserve"> </w:t>
      </w:r>
      <w:r w:rsidR="00242EBD" w:rsidRPr="00242EBD">
        <w:rPr>
          <w:rFonts w:cs="Times New Roman"/>
          <w:szCs w:val="24"/>
          <w:lang w:val="en-US"/>
        </w:rPr>
        <w:t>at least 5 and at most 10 keywords</w:t>
      </w:r>
    </w:p>
    <w:sectPr w:rsidR="0021284D" w:rsidRPr="002C329A" w:rsidSect="007B49EB">
      <w:footerReference w:type="default" r:id="rId12"/>
      <w:pgSz w:w="11906" w:h="16838"/>
      <w:pgMar w:top="1134" w:right="1134" w:bottom="1701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D61527" w14:textId="77777777" w:rsidR="000A71FC" w:rsidRDefault="000A71FC" w:rsidP="007C3EDF">
      <w:r>
        <w:separator/>
      </w:r>
    </w:p>
  </w:endnote>
  <w:endnote w:type="continuationSeparator" w:id="0">
    <w:p w14:paraId="598A1AFA" w14:textId="77777777" w:rsidR="000A71FC" w:rsidRDefault="000A71FC" w:rsidP="007C3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2C618" w14:textId="77777777" w:rsidR="00AC57AF" w:rsidRDefault="00AC57AF">
    <w:pPr>
      <w:pStyle w:val="Podnoje"/>
      <w:jc w:val="right"/>
    </w:pPr>
  </w:p>
  <w:p w14:paraId="4C067922" w14:textId="77777777" w:rsidR="00AC57AF" w:rsidRDefault="00AC57AF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00873982"/>
      <w:docPartObj>
        <w:docPartGallery w:val="Page Numbers (Bottom of Page)"/>
        <w:docPartUnique/>
      </w:docPartObj>
    </w:sdtPr>
    <w:sdtEndPr/>
    <w:sdtContent>
      <w:p w14:paraId="5C089C4A" w14:textId="77777777" w:rsidR="002B450F" w:rsidRDefault="002B450F">
        <w:pPr>
          <w:pStyle w:val="Podnoj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516098E6" w14:textId="77777777" w:rsidR="002B450F" w:rsidRDefault="002B450F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1830E" w14:textId="77777777" w:rsidR="000A71FC" w:rsidRDefault="000A71FC" w:rsidP="007C3EDF">
      <w:r>
        <w:separator/>
      </w:r>
    </w:p>
  </w:footnote>
  <w:footnote w:type="continuationSeparator" w:id="0">
    <w:p w14:paraId="2764C3A3" w14:textId="77777777" w:rsidR="000A71FC" w:rsidRDefault="000A71FC" w:rsidP="007C3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556FD"/>
    <w:multiLevelType w:val="hybridMultilevel"/>
    <w:tmpl w:val="C7A0E90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B0262"/>
    <w:multiLevelType w:val="hybridMultilevel"/>
    <w:tmpl w:val="20BEA52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B11E2"/>
    <w:multiLevelType w:val="hybridMultilevel"/>
    <w:tmpl w:val="6D62D38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E6AD7"/>
    <w:multiLevelType w:val="multilevel"/>
    <w:tmpl w:val="7EBEA8D2"/>
    <w:lvl w:ilvl="0">
      <w:start w:val="1"/>
      <w:numFmt w:val="decimal"/>
      <w:pStyle w:val="Naslov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Naslov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Naslov3"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91E27F1"/>
    <w:multiLevelType w:val="hybridMultilevel"/>
    <w:tmpl w:val="1C5EB99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E77B0"/>
    <w:multiLevelType w:val="multilevel"/>
    <w:tmpl w:val="40AA150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5221900"/>
    <w:multiLevelType w:val="hybridMultilevel"/>
    <w:tmpl w:val="9F82EE04"/>
    <w:lvl w:ilvl="0" w:tplc="041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E5440"/>
    <w:multiLevelType w:val="multilevel"/>
    <w:tmpl w:val="66A8CDF2"/>
    <w:lvl w:ilvl="0">
      <w:start w:val="1"/>
      <w:numFmt w:val="decimal"/>
      <w:pStyle w:val="Naslov1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odnaslov1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41F0D48"/>
    <w:multiLevelType w:val="multilevel"/>
    <w:tmpl w:val="77E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91BF6"/>
    <w:multiLevelType w:val="hybridMultilevel"/>
    <w:tmpl w:val="C7A0E90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E2E1A"/>
    <w:multiLevelType w:val="hybridMultilevel"/>
    <w:tmpl w:val="8A9631E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134301"/>
    <w:multiLevelType w:val="multilevel"/>
    <w:tmpl w:val="4A34073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7824410"/>
    <w:multiLevelType w:val="hybridMultilevel"/>
    <w:tmpl w:val="A2366AD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33F7F"/>
    <w:multiLevelType w:val="hybridMultilevel"/>
    <w:tmpl w:val="70A4A23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F144D"/>
    <w:multiLevelType w:val="hybridMultilevel"/>
    <w:tmpl w:val="6D62D3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0218735">
    <w:abstractNumId w:val="11"/>
  </w:num>
  <w:num w:numId="2" w16cid:durableId="186407840">
    <w:abstractNumId w:val="10"/>
  </w:num>
  <w:num w:numId="3" w16cid:durableId="1324314193">
    <w:abstractNumId w:val="13"/>
  </w:num>
  <w:num w:numId="4" w16cid:durableId="607542036">
    <w:abstractNumId w:val="1"/>
  </w:num>
  <w:num w:numId="5" w16cid:durableId="1675378186">
    <w:abstractNumId w:val="6"/>
  </w:num>
  <w:num w:numId="6" w16cid:durableId="219482329">
    <w:abstractNumId w:val="12"/>
  </w:num>
  <w:num w:numId="7" w16cid:durableId="862784135">
    <w:abstractNumId w:val="4"/>
  </w:num>
  <w:num w:numId="8" w16cid:durableId="1222668207">
    <w:abstractNumId w:val="5"/>
  </w:num>
  <w:num w:numId="9" w16cid:durableId="606353077">
    <w:abstractNumId w:val="5"/>
  </w:num>
  <w:num w:numId="10" w16cid:durableId="59602363">
    <w:abstractNumId w:val="5"/>
  </w:num>
  <w:num w:numId="11" w16cid:durableId="407507539">
    <w:abstractNumId w:val="0"/>
  </w:num>
  <w:num w:numId="12" w16cid:durableId="7220274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52136445">
    <w:abstractNumId w:val="7"/>
  </w:num>
  <w:num w:numId="14" w16cid:durableId="1416433160">
    <w:abstractNumId w:val="9"/>
  </w:num>
  <w:num w:numId="15" w16cid:durableId="3662210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2313470">
    <w:abstractNumId w:val="8"/>
  </w:num>
  <w:num w:numId="17" w16cid:durableId="134220309">
    <w:abstractNumId w:val="2"/>
  </w:num>
  <w:num w:numId="18" w16cid:durableId="1283264025">
    <w:abstractNumId w:val="3"/>
  </w:num>
  <w:num w:numId="19" w16cid:durableId="4739149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3C"/>
    <w:rsid w:val="00001DB1"/>
    <w:rsid w:val="00007982"/>
    <w:rsid w:val="00010085"/>
    <w:rsid w:val="000152D4"/>
    <w:rsid w:val="0001677E"/>
    <w:rsid w:val="00021100"/>
    <w:rsid w:val="0003270B"/>
    <w:rsid w:val="00046ADB"/>
    <w:rsid w:val="000518C2"/>
    <w:rsid w:val="0005670A"/>
    <w:rsid w:val="00057578"/>
    <w:rsid w:val="00065DF9"/>
    <w:rsid w:val="000704A0"/>
    <w:rsid w:val="00082910"/>
    <w:rsid w:val="0008425F"/>
    <w:rsid w:val="00087E0B"/>
    <w:rsid w:val="000914D6"/>
    <w:rsid w:val="00091F33"/>
    <w:rsid w:val="0009779D"/>
    <w:rsid w:val="00097BFF"/>
    <w:rsid w:val="000A71FC"/>
    <w:rsid w:val="000B0827"/>
    <w:rsid w:val="000C05F6"/>
    <w:rsid w:val="000E15A8"/>
    <w:rsid w:val="000E4122"/>
    <w:rsid w:val="000E479A"/>
    <w:rsid w:val="000E47BA"/>
    <w:rsid w:val="00101C4C"/>
    <w:rsid w:val="00114DFD"/>
    <w:rsid w:val="001159BF"/>
    <w:rsid w:val="00116C60"/>
    <w:rsid w:val="00122543"/>
    <w:rsid w:val="00127283"/>
    <w:rsid w:val="00130672"/>
    <w:rsid w:val="00151F04"/>
    <w:rsid w:val="00163DB3"/>
    <w:rsid w:val="00186D1A"/>
    <w:rsid w:val="001C2907"/>
    <w:rsid w:val="001C410F"/>
    <w:rsid w:val="001D7144"/>
    <w:rsid w:val="001D724D"/>
    <w:rsid w:val="0020388B"/>
    <w:rsid w:val="002120EE"/>
    <w:rsid w:val="0021284D"/>
    <w:rsid w:val="002229DB"/>
    <w:rsid w:val="00230F65"/>
    <w:rsid w:val="0023121E"/>
    <w:rsid w:val="00231D93"/>
    <w:rsid w:val="00242EBD"/>
    <w:rsid w:val="00247313"/>
    <w:rsid w:val="00254A32"/>
    <w:rsid w:val="00263E8A"/>
    <w:rsid w:val="00276633"/>
    <w:rsid w:val="0027777C"/>
    <w:rsid w:val="002875A8"/>
    <w:rsid w:val="00292E8A"/>
    <w:rsid w:val="00296337"/>
    <w:rsid w:val="002A0FA0"/>
    <w:rsid w:val="002A74AB"/>
    <w:rsid w:val="002B3072"/>
    <w:rsid w:val="002B450F"/>
    <w:rsid w:val="002B6219"/>
    <w:rsid w:val="002B7365"/>
    <w:rsid w:val="002B79EF"/>
    <w:rsid w:val="002C329A"/>
    <w:rsid w:val="002C7D2F"/>
    <w:rsid w:val="002D0140"/>
    <w:rsid w:val="002D6DC8"/>
    <w:rsid w:val="002E4561"/>
    <w:rsid w:val="002E77F4"/>
    <w:rsid w:val="002F1A99"/>
    <w:rsid w:val="00301297"/>
    <w:rsid w:val="00304D13"/>
    <w:rsid w:val="00307CC5"/>
    <w:rsid w:val="00312F31"/>
    <w:rsid w:val="00316DD0"/>
    <w:rsid w:val="00331B40"/>
    <w:rsid w:val="00336989"/>
    <w:rsid w:val="00346B3A"/>
    <w:rsid w:val="00370A97"/>
    <w:rsid w:val="00387B72"/>
    <w:rsid w:val="003A397B"/>
    <w:rsid w:val="003B012C"/>
    <w:rsid w:val="003B173D"/>
    <w:rsid w:val="003B2BDE"/>
    <w:rsid w:val="003B4985"/>
    <w:rsid w:val="003B4A5C"/>
    <w:rsid w:val="003C6D49"/>
    <w:rsid w:val="003D0039"/>
    <w:rsid w:val="003E7850"/>
    <w:rsid w:val="003F12DD"/>
    <w:rsid w:val="003F174E"/>
    <w:rsid w:val="00402249"/>
    <w:rsid w:val="00406FF9"/>
    <w:rsid w:val="004115F5"/>
    <w:rsid w:val="0041408C"/>
    <w:rsid w:val="00414723"/>
    <w:rsid w:val="0041723C"/>
    <w:rsid w:val="00425350"/>
    <w:rsid w:val="00455FF8"/>
    <w:rsid w:val="00472FAB"/>
    <w:rsid w:val="00494D83"/>
    <w:rsid w:val="004A35D8"/>
    <w:rsid w:val="004A41A5"/>
    <w:rsid w:val="004A517D"/>
    <w:rsid w:val="004A6C05"/>
    <w:rsid w:val="004B71EE"/>
    <w:rsid w:val="004C17E7"/>
    <w:rsid w:val="004C7878"/>
    <w:rsid w:val="004F57AC"/>
    <w:rsid w:val="004F5B54"/>
    <w:rsid w:val="00500A31"/>
    <w:rsid w:val="00504EBD"/>
    <w:rsid w:val="00505E32"/>
    <w:rsid w:val="00534890"/>
    <w:rsid w:val="00542811"/>
    <w:rsid w:val="0055207D"/>
    <w:rsid w:val="0056137B"/>
    <w:rsid w:val="00561DDA"/>
    <w:rsid w:val="00575760"/>
    <w:rsid w:val="00587D7F"/>
    <w:rsid w:val="005974FC"/>
    <w:rsid w:val="005B4662"/>
    <w:rsid w:val="005C605D"/>
    <w:rsid w:val="005D7CE2"/>
    <w:rsid w:val="005E57E5"/>
    <w:rsid w:val="005E78D4"/>
    <w:rsid w:val="00607E19"/>
    <w:rsid w:val="00610A38"/>
    <w:rsid w:val="00623DDE"/>
    <w:rsid w:val="00630B41"/>
    <w:rsid w:val="0068270F"/>
    <w:rsid w:val="006A2954"/>
    <w:rsid w:val="006A3210"/>
    <w:rsid w:val="006B0442"/>
    <w:rsid w:val="006B6D67"/>
    <w:rsid w:val="006D4C94"/>
    <w:rsid w:val="006E5107"/>
    <w:rsid w:val="006F082F"/>
    <w:rsid w:val="006F13B5"/>
    <w:rsid w:val="006F652F"/>
    <w:rsid w:val="00707B4C"/>
    <w:rsid w:val="007111E8"/>
    <w:rsid w:val="00720922"/>
    <w:rsid w:val="00726960"/>
    <w:rsid w:val="00731F9F"/>
    <w:rsid w:val="00760779"/>
    <w:rsid w:val="00763287"/>
    <w:rsid w:val="007641A5"/>
    <w:rsid w:val="00781A84"/>
    <w:rsid w:val="00790FE7"/>
    <w:rsid w:val="007A308B"/>
    <w:rsid w:val="007A52DD"/>
    <w:rsid w:val="007B49EB"/>
    <w:rsid w:val="007B4FC9"/>
    <w:rsid w:val="007C3EDF"/>
    <w:rsid w:val="007C62BC"/>
    <w:rsid w:val="007E0908"/>
    <w:rsid w:val="007E31E3"/>
    <w:rsid w:val="007E7588"/>
    <w:rsid w:val="007F6F62"/>
    <w:rsid w:val="00800817"/>
    <w:rsid w:val="008014C1"/>
    <w:rsid w:val="008071AA"/>
    <w:rsid w:val="00807D05"/>
    <w:rsid w:val="00812596"/>
    <w:rsid w:val="0082368F"/>
    <w:rsid w:val="00826D58"/>
    <w:rsid w:val="0083186C"/>
    <w:rsid w:val="008327B7"/>
    <w:rsid w:val="0083504E"/>
    <w:rsid w:val="00840151"/>
    <w:rsid w:val="00840AAE"/>
    <w:rsid w:val="008427F0"/>
    <w:rsid w:val="008538D3"/>
    <w:rsid w:val="008632BE"/>
    <w:rsid w:val="00883733"/>
    <w:rsid w:val="008B552E"/>
    <w:rsid w:val="008E29EE"/>
    <w:rsid w:val="008F604F"/>
    <w:rsid w:val="008F7790"/>
    <w:rsid w:val="00916181"/>
    <w:rsid w:val="00920964"/>
    <w:rsid w:val="0095014B"/>
    <w:rsid w:val="009511E9"/>
    <w:rsid w:val="009619C6"/>
    <w:rsid w:val="00962F40"/>
    <w:rsid w:val="00967511"/>
    <w:rsid w:val="00986F90"/>
    <w:rsid w:val="00993B3F"/>
    <w:rsid w:val="00993D08"/>
    <w:rsid w:val="009961AA"/>
    <w:rsid w:val="009B685B"/>
    <w:rsid w:val="009C1366"/>
    <w:rsid w:val="009C7598"/>
    <w:rsid w:val="009D6089"/>
    <w:rsid w:val="009E4166"/>
    <w:rsid w:val="00A130F3"/>
    <w:rsid w:val="00A1494F"/>
    <w:rsid w:val="00A318B6"/>
    <w:rsid w:val="00A35424"/>
    <w:rsid w:val="00A64640"/>
    <w:rsid w:val="00A6511F"/>
    <w:rsid w:val="00A6596C"/>
    <w:rsid w:val="00A73AA5"/>
    <w:rsid w:val="00A81866"/>
    <w:rsid w:val="00A94C99"/>
    <w:rsid w:val="00A95DD9"/>
    <w:rsid w:val="00A96FA0"/>
    <w:rsid w:val="00A978B3"/>
    <w:rsid w:val="00AA677D"/>
    <w:rsid w:val="00AC06F8"/>
    <w:rsid w:val="00AC27B4"/>
    <w:rsid w:val="00AC2DE6"/>
    <w:rsid w:val="00AC3E53"/>
    <w:rsid w:val="00AC57AF"/>
    <w:rsid w:val="00AE1CAA"/>
    <w:rsid w:val="00AE6D0A"/>
    <w:rsid w:val="00AF3554"/>
    <w:rsid w:val="00B02AD4"/>
    <w:rsid w:val="00B035CE"/>
    <w:rsid w:val="00B13D82"/>
    <w:rsid w:val="00B205D6"/>
    <w:rsid w:val="00B25708"/>
    <w:rsid w:val="00B31E68"/>
    <w:rsid w:val="00B3526F"/>
    <w:rsid w:val="00B41207"/>
    <w:rsid w:val="00B55152"/>
    <w:rsid w:val="00B626EA"/>
    <w:rsid w:val="00B7712E"/>
    <w:rsid w:val="00B96395"/>
    <w:rsid w:val="00B9677D"/>
    <w:rsid w:val="00BB4195"/>
    <w:rsid w:val="00BB4287"/>
    <w:rsid w:val="00BE1416"/>
    <w:rsid w:val="00BF33C8"/>
    <w:rsid w:val="00C001B1"/>
    <w:rsid w:val="00C05ACC"/>
    <w:rsid w:val="00C07DD5"/>
    <w:rsid w:val="00C15DC3"/>
    <w:rsid w:val="00C204B3"/>
    <w:rsid w:val="00C45F5A"/>
    <w:rsid w:val="00C50D22"/>
    <w:rsid w:val="00C60CFF"/>
    <w:rsid w:val="00C67327"/>
    <w:rsid w:val="00C72163"/>
    <w:rsid w:val="00C7383C"/>
    <w:rsid w:val="00C77BE3"/>
    <w:rsid w:val="00C97531"/>
    <w:rsid w:val="00CB6939"/>
    <w:rsid w:val="00CC5DF5"/>
    <w:rsid w:val="00CD60AD"/>
    <w:rsid w:val="00CE6C50"/>
    <w:rsid w:val="00D01B33"/>
    <w:rsid w:val="00D0261B"/>
    <w:rsid w:val="00D14921"/>
    <w:rsid w:val="00D16720"/>
    <w:rsid w:val="00D23C60"/>
    <w:rsid w:val="00D2791D"/>
    <w:rsid w:val="00D435C5"/>
    <w:rsid w:val="00D576F6"/>
    <w:rsid w:val="00D765FF"/>
    <w:rsid w:val="00D7752B"/>
    <w:rsid w:val="00D823A4"/>
    <w:rsid w:val="00D848F5"/>
    <w:rsid w:val="00D93425"/>
    <w:rsid w:val="00D961C1"/>
    <w:rsid w:val="00DB35C5"/>
    <w:rsid w:val="00DB7D12"/>
    <w:rsid w:val="00DC0008"/>
    <w:rsid w:val="00DD36F5"/>
    <w:rsid w:val="00DE1748"/>
    <w:rsid w:val="00DE443F"/>
    <w:rsid w:val="00E03C61"/>
    <w:rsid w:val="00E1029F"/>
    <w:rsid w:val="00E1709C"/>
    <w:rsid w:val="00E20D21"/>
    <w:rsid w:val="00E21089"/>
    <w:rsid w:val="00E24327"/>
    <w:rsid w:val="00E25CA7"/>
    <w:rsid w:val="00E301F2"/>
    <w:rsid w:val="00E33A6A"/>
    <w:rsid w:val="00E51FB0"/>
    <w:rsid w:val="00E56C17"/>
    <w:rsid w:val="00E663EA"/>
    <w:rsid w:val="00E664B8"/>
    <w:rsid w:val="00E72D99"/>
    <w:rsid w:val="00E87912"/>
    <w:rsid w:val="00E95CBA"/>
    <w:rsid w:val="00EB4258"/>
    <w:rsid w:val="00EC0CBD"/>
    <w:rsid w:val="00EC4B18"/>
    <w:rsid w:val="00ED0F04"/>
    <w:rsid w:val="00ED36FA"/>
    <w:rsid w:val="00EF3ABC"/>
    <w:rsid w:val="00F03FE2"/>
    <w:rsid w:val="00F07FBE"/>
    <w:rsid w:val="00F14E2A"/>
    <w:rsid w:val="00F16828"/>
    <w:rsid w:val="00F172D3"/>
    <w:rsid w:val="00F36C28"/>
    <w:rsid w:val="00F537ED"/>
    <w:rsid w:val="00F66548"/>
    <w:rsid w:val="00F711D8"/>
    <w:rsid w:val="00F91106"/>
    <w:rsid w:val="00FE1636"/>
    <w:rsid w:val="00FE494B"/>
    <w:rsid w:val="00FF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250C95"/>
  <w15:docId w15:val="{97EC8D60-2B20-46C8-B279-D9534211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283"/>
    <w:pPr>
      <w:widowControl w:val="0"/>
      <w:autoSpaceDE w:val="0"/>
      <w:autoSpaceDN w:val="0"/>
      <w:adjustRightInd w:val="0"/>
      <w:spacing w:after="0" w:line="360" w:lineRule="auto"/>
    </w:pPr>
    <w:rPr>
      <w:rFonts w:ascii="Times New Roman" w:eastAsia="Times New Roman" w:hAnsi="Times New Roman" w:cs="Arial"/>
      <w:sz w:val="24"/>
      <w:szCs w:val="20"/>
      <w:lang w:eastAsia="hr-HR"/>
    </w:rPr>
  </w:style>
  <w:style w:type="paragraph" w:styleId="Naslov1">
    <w:name w:val="heading 1"/>
    <w:basedOn w:val="Naslov2"/>
    <w:next w:val="Tijeloteksta"/>
    <w:link w:val="Naslov1Char"/>
    <w:qFormat/>
    <w:rsid w:val="0056137B"/>
    <w:pPr>
      <w:pageBreakBefore/>
      <w:numPr>
        <w:ilvl w:val="0"/>
      </w:numPr>
      <w:outlineLvl w:val="0"/>
    </w:pPr>
    <w:rPr>
      <w:rFonts w:eastAsia="Times New Roman" w:cs="Arial"/>
      <w:bCs w:val="0"/>
      <w:sz w:val="28"/>
      <w:szCs w:val="20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6137B"/>
    <w:pPr>
      <w:keepNext/>
      <w:keepLines/>
      <w:numPr>
        <w:ilvl w:val="1"/>
        <w:numId w:val="18"/>
      </w:numPr>
      <w:spacing w:before="120" w:after="120" w:line="240" w:lineRule="auto"/>
      <w:outlineLvl w:val="1"/>
    </w:pPr>
    <w:rPr>
      <w:rFonts w:eastAsiaTheme="majorEastAsia" w:cstheme="majorBidi"/>
      <w:b/>
      <w:bCs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56137B"/>
    <w:pPr>
      <w:keepNext/>
      <w:keepLines/>
      <w:numPr>
        <w:ilvl w:val="2"/>
        <w:numId w:val="18"/>
      </w:numPr>
      <w:spacing w:before="120" w:after="120" w:line="240" w:lineRule="auto"/>
      <w:outlineLvl w:val="2"/>
    </w:pPr>
    <w:rPr>
      <w:rFonts w:eastAsiaTheme="majorEastAsia" w:cstheme="majorBidi"/>
      <w:b/>
      <w:bCs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rsid w:val="0056137B"/>
    <w:rPr>
      <w:rFonts w:ascii="Times New Roman" w:eastAsia="Times New Roman" w:hAnsi="Times New Roman" w:cs="Arial"/>
      <w:b/>
      <w:sz w:val="28"/>
      <w:szCs w:val="20"/>
      <w:lang w:eastAsia="hr-HR"/>
    </w:rPr>
  </w:style>
  <w:style w:type="paragraph" w:styleId="Odlomakpopisa">
    <w:name w:val="List Paragraph"/>
    <w:basedOn w:val="Normal"/>
    <w:uiPriority w:val="34"/>
    <w:qFormat/>
    <w:rsid w:val="002D6DC8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6137B"/>
    <w:rPr>
      <w:rFonts w:ascii="Times New Roman" w:eastAsiaTheme="majorEastAsia" w:hAnsi="Times New Roman" w:cstheme="majorBidi"/>
      <w:b/>
      <w:bCs/>
      <w:sz w:val="24"/>
      <w:szCs w:val="26"/>
      <w:lang w:eastAsia="hr-HR"/>
    </w:rPr>
  </w:style>
  <w:style w:type="paragraph" w:styleId="Tijeloteksta">
    <w:name w:val="Body Text"/>
    <w:basedOn w:val="Normal"/>
    <w:link w:val="TijelotekstaChar"/>
    <w:uiPriority w:val="99"/>
    <w:unhideWhenUsed/>
    <w:rsid w:val="002D6DC8"/>
  </w:style>
  <w:style w:type="character" w:customStyle="1" w:styleId="TijelotekstaChar">
    <w:name w:val="Tijelo teksta Char"/>
    <w:basedOn w:val="Zadanifontodlomka"/>
    <w:link w:val="Tijeloteksta"/>
    <w:uiPriority w:val="99"/>
    <w:rsid w:val="002D6DC8"/>
    <w:rPr>
      <w:rFonts w:ascii="Times New Roman" w:eastAsia="Times New Roman" w:hAnsi="Times New Roman" w:cs="Arial"/>
      <w:sz w:val="24"/>
      <w:szCs w:val="20"/>
      <w:lang w:eastAsia="hr-HR"/>
    </w:rPr>
  </w:style>
  <w:style w:type="table" w:styleId="Reetkatablice">
    <w:name w:val="Table Grid"/>
    <w:basedOn w:val="Obinatablica"/>
    <w:rsid w:val="00387B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pisslike">
    <w:name w:val="caption"/>
    <w:basedOn w:val="Normal"/>
    <w:next w:val="Normal"/>
    <w:uiPriority w:val="35"/>
    <w:qFormat/>
    <w:rsid w:val="00B96395"/>
    <w:pPr>
      <w:widowControl/>
      <w:autoSpaceDE/>
      <w:autoSpaceDN/>
      <w:adjustRightInd/>
      <w:spacing w:before="120"/>
      <w:ind w:firstLine="284"/>
      <w:jc w:val="both"/>
    </w:pPr>
    <w:rPr>
      <w:szCs w:val="24"/>
      <w:lang w:eastAsia="en-US"/>
    </w:rPr>
  </w:style>
  <w:style w:type="character" w:customStyle="1" w:styleId="hps">
    <w:name w:val="hps"/>
    <w:basedOn w:val="Zadanifontodlomka"/>
    <w:rsid w:val="00387B72"/>
  </w:style>
  <w:style w:type="paragraph" w:styleId="Tekstbalonia">
    <w:name w:val="Balloon Text"/>
    <w:basedOn w:val="Normal"/>
    <w:link w:val="TekstbaloniaChar"/>
    <w:uiPriority w:val="99"/>
    <w:semiHidden/>
    <w:unhideWhenUsed/>
    <w:rsid w:val="00387B72"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387B72"/>
    <w:rPr>
      <w:rFonts w:ascii="Tahoma" w:eastAsia="Times New Roman" w:hAnsi="Tahoma" w:cs="Tahoma"/>
      <w:sz w:val="16"/>
      <w:szCs w:val="16"/>
      <w:lang w:eastAsia="hr-HR"/>
    </w:rPr>
  </w:style>
  <w:style w:type="paragraph" w:styleId="Sadraj1">
    <w:name w:val="toc 1"/>
    <w:basedOn w:val="Normal"/>
    <w:next w:val="Normal"/>
    <w:autoRedefine/>
    <w:uiPriority w:val="39"/>
    <w:unhideWhenUsed/>
    <w:rsid w:val="00010085"/>
    <w:pPr>
      <w:tabs>
        <w:tab w:val="left" w:pos="397"/>
        <w:tab w:val="left" w:pos="440"/>
        <w:tab w:val="right" w:leader="dot" w:pos="9061"/>
      </w:tabs>
      <w:spacing w:before="120" w:line="240" w:lineRule="auto"/>
    </w:pPr>
  </w:style>
  <w:style w:type="paragraph" w:styleId="Sadraj2">
    <w:name w:val="toc 2"/>
    <w:basedOn w:val="Normal"/>
    <w:next w:val="Normal"/>
    <w:autoRedefine/>
    <w:uiPriority w:val="39"/>
    <w:unhideWhenUsed/>
    <w:rsid w:val="00010085"/>
    <w:pPr>
      <w:tabs>
        <w:tab w:val="left" w:pos="397"/>
        <w:tab w:val="left" w:pos="426"/>
        <w:tab w:val="left" w:pos="910"/>
        <w:tab w:val="right" w:leader="dot" w:pos="9061"/>
      </w:tabs>
      <w:spacing w:line="240" w:lineRule="auto"/>
      <w:ind w:left="425"/>
    </w:pPr>
  </w:style>
  <w:style w:type="character" w:styleId="Hiperveza">
    <w:name w:val="Hyperlink"/>
    <w:basedOn w:val="Zadanifontodlomka"/>
    <w:uiPriority w:val="99"/>
    <w:unhideWhenUsed/>
    <w:rsid w:val="009E4166"/>
    <w:rPr>
      <w:color w:val="0000FF" w:themeColor="hyperlink"/>
      <w:u w:val="single"/>
    </w:rPr>
  </w:style>
  <w:style w:type="paragraph" w:styleId="Zaglavlje">
    <w:name w:val="header"/>
    <w:basedOn w:val="Normal"/>
    <w:link w:val="ZaglavljeChar"/>
    <w:uiPriority w:val="99"/>
    <w:unhideWhenUsed/>
    <w:rsid w:val="007C3EDF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7C3EDF"/>
    <w:rPr>
      <w:rFonts w:ascii="Times New Roman" w:eastAsia="Times New Roman" w:hAnsi="Times New Roman" w:cs="Arial"/>
      <w:sz w:val="24"/>
      <w:szCs w:val="20"/>
      <w:lang w:eastAsia="hr-HR"/>
    </w:rPr>
  </w:style>
  <w:style w:type="paragraph" w:styleId="Podnoje">
    <w:name w:val="footer"/>
    <w:basedOn w:val="Normal"/>
    <w:link w:val="PodnojeChar"/>
    <w:uiPriority w:val="99"/>
    <w:unhideWhenUsed/>
    <w:rsid w:val="007C3EDF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7C3EDF"/>
    <w:rPr>
      <w:rFonts w:ascii="Times New Roman" w:eastAsia="Times New Roman" w:hAnsi="Times New Roman" w:cs="Arial"/>
      <w:sz w:val="24"/>
      <w:szCs w:val="20"/>
      <w:lang w:eastAsia="hr-HR"/>
    </w:rPr>
  </w:style>
  <w:style w:type="character" w:styleId="Istaknuto">
    <w:name w:val="Emphasis"/>
    <w:basedOn w:val="Zadanifontodlomka"/>
    <w:uiPriority w:val="20"/>
    <w:qFormat/>
    <w:rsid w:val="004C7878"/>
    <w:rPr>
      <w:i/>
      <w:iCs/>
    </w:rPr>
  </w:style>
  <w:style w:type="character" w:styleId="SlijeenaHiperveza">
    <w:name w:val="FollowedHyperlink"/>
    <w:basedOn w:val="Zadanifontodlomka"/>
    <w:uiPriority w:val="99"/>
    <w:semiHidden/>
    <w:unhideWhenUsed/>
    <w:rsid w:val="00D14921"/>
    <w:rPr>
      <w:color w:val="800080" w:themeColor="followedHyperlink"/>
      <w:u w:val="single"/>
    </w:rPr>
  </w:style>
  <w:style w:type="paragraph" w:styleId="Tablicaslika">
    <w:name w:val="table of figures"/>
    <w:basedOn w:val="Normal"/>
    <w:next w:val="Normal"/>
    <w:uiPriority w:val="99"/>
    <w:unhideWhenUsed/>
    <w:rsid w:val="002A0FA0"/>
    <w:pPr>
      <w:widowControl/>
      <w:autoSpaceDE/>
      <w:autoSpaceDN/>
      <w:adjustRightInd/>
      <w:ind w:firstLine="284"/>
      <w:jc w:val="both"/>
    </w:pPr>
    <w:rPr>
      <w:szCs w:val="24"/>
      <w:lang w:eastAsia="en-US"/>
    </w:rPr>
  </w:style>
  <w:style w:type="paragraph" w:customStyle="1" w:styleId="Naslov10">
    <w:name w:val="Naslov1"/>
    <w:basedOn w:val="Naslov1"/>
    <w:qFormat/>
    <w:rsid w:val="00A978B3"/>
    <w:pPr>
      <w:numPr>
        <w:numId w:val="13"/>
      </w:numPr>
      <w:spacing w:before="0" w:after="240"/>
      <w:ind w:left="357" w:hanging="357"/>
      <w:jc w:val="both"/>
    </w:pPr>
    <w:rPr>
      <w:rFonts w:cs="Times New Roman"/>
      <w:szCs w:val="24"/>
      <w:lang w:eastAsia="ja-JP"/>
    </w:rPr>
  </w:style>
  <w:style w:type="paragraph" w:customStyle="1" w:styleId="Podnaslov1">
    <w:name w:val="Podnaslov1"/>
    <w:basedOn w:val="Normal"/>
    <w:qFormat/>
    <w:rsid w:val="00807D05"/>
    <w:pPr>
      <w:numPr>
        <w:ilvl w:val="1"/>
        <w:numId w:val="13"/>
      </w:numPr>
    </w:pPr>
    <w:rPr>
      <w:rFonts w:eastAsia="Verdana"/>
      <w:b/>
    </w:rPr>
  </w:style>
  <w:style w:type="character" w:customStyle="1" w:styleId="Naslov3Char">
    <w:name w:val="Naslov 3 Char"/>
    <w:basedOn w:val="Zadanifontodlomka"/>
    <w:link w:val="Naslov3"/>
    <w:uiPriority w:val="9"/>
    <w:rsid w:val="0056137B"/>
    <w:rPr>
      <w:rFonts w:ascii="Times New Roman" w:eastAsiaTheme="majorEastAsia" w:hAnsi="Times New Roman" w:cstheme="majorBidi"/>
      <w:b/>
      <w:bCs/>
      <w:sz w:val="24"/>
      <w:szCs w:val="20"/>
      <w:lang w:eastAsia="hr-HR"/>
    </w:rPr>
  </w:style>
  <w:style w:type="character" w:styleId="Referencakomentara">
    <w:name w:val="annotation reference"/>
    <w:basedOn w:val="Zadanifontodlomka"/>
    <w:uiPriority w:val="99"/>
    <w:semiHidden/>
    <w:unhideWhenUsed/>
    <w:rsid w:val="0008425F"/>
    <w:rPr>
      <w:sz w:val="16"/>
      <w:szCs w:val="16"/>
    </w:rPr>
  </w:style>
  <w:style w:type="paragraph" w:styleId="Tekstkomentara">
    <w:name w:val="annotation text"/>
    <w:basedOn w:val="Normal"/>
    <w:link w:val="TekstkomentaraChar"/>
    <w:uiPriority w:val="99"/>
    <w:unhideWhenUsed/>
    <w:rsid w:val="0008425F"/>
    <w:rPr>
      <w:sz w:val="20"/>
    </w:rPr>
  </w:style>
  <w:style w:type="character" w:customStyle="1" w:styleId="TekstkomentaraChar">
    <w:name w:val="Tekst komentara Char"/>
    <w:basedOn w:val="Zadanifontodlomka"/>
    <w:link w:val="Tekstkomentara"/>
    <w:uiPriority w:val="99"/>
    <w:rsid w:val="0008425F"/>
    <w:rPr>
      <w:rFonts w:ascii="Times New Roman" w:eastAsia="Times New Roman" w:hAnsi="Times New Roman" w:cs="Arial"/>
      <w:sz w:val="20"/>
      <w:szCs w:val="20"/>
      <w:lang w:eastAsia="hr-HR"/>
    </w:rPr>
  </w:style>
  <w:style w:type="paragraph" w:styleId="Predmetkomentara">
    <w:name w:val="annotation subject"/>
    <w:basedOn w:val="Tekstkomentara"/>
    <w:next w:val="Tekstkomentara"/>
    <w:link w:val="PredmetkomentaraChar"/>
    <w:uiPriority w:val="99"/>
    <w:semiHidden/>
    <w:unhideWhenUsed/>
    <w:rsid w:val="0008425F"/>
    <w:rPr>
      <w:b/>
      <w:bCs/>
    </w:rPr>
  </w:style>
  <w:style w:type="character" w:customStyle="1" w:styleId="PredmetkomentaraChar">
    <w:name w:val="Predmet komentara Char"/>
    <w:basedOn w:val="TekstkomentaraChar"/>
    <w:link w:val="Predmetkomentara"/>
    <w:uiPriority w:val="99"/>
    <w:semiHidden/>
    <w:rsid w:val="0008425F"/>
    <w:rPr>
      <w:rFonts w:ascii="Times New Roman" w:eastAsia="Times New Roman" w:hAnsi="Times New Roman" w:cs="Arial"/>
      <w:b/>
      <w:bCs/>
      <w:sz w:val="20"/>
      <w:szCs w:val="20"/>
      <w:lang w:eastAsia="hr-HR"/>
    </w:rPr>
  </w:style>
  <w:style w:type="paragraph" w:styleId="Sadraj3">
    <w:name w:val="toc 3"/>
    <w:basedOn w:val="Normal"/>
    <w:next w:val="Normal"/>
    <w:autoRedefine/>
    <w:uiPriority w:val="39"/>
    <w:unhideWhenUsed/>
    <w:rsid w:val="00010085"/>
    <w:pPr>
      <w:tabs>
        <w:tab w:val="left" w:pos="1596"/>
        <w:tab w:val="right" w:leader="dot" w:pos="9061"/>
      </w:tabs>
      <w:spacing w:line="240" w:lineRule="auto"/>
      <w:ind w:left="910"/>
    </w:pPr>
  </w:style>
  <w:style w:type="character" w:customStyle="1" w:styleId="citation">
    <w:name w:val="citation"/>
    <w:basedOn w:val="Zadanifontodlomka"/>
    <w:rsid w:val="00082910"/>
  </w:style>
  <w:style w:type="character" w:styleId="Naglaeno">
    <w:name w:val="Strong"/>
    <w:basedOn w:val="Zadanifontodlomka"/>
    <w:uiPriority w:val="22"/>
    <w:qFormat/>
    <w:rsid w:val="00082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5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ib.irb.hr/1088451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gana&#268;ulina\Documents\Custom%20Office%20Templates\Zavr&#353;ni_rad_predloza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7AD42-8451-4B26-B777-D908AF782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Završni_rad_predlozak.dotx</Template>
  <TotalTime>1</TotalTime>
  <Pages>15</Pages>
  <Words>795</Words>
  <Characters>6361</Characters>
  <Application>Microsoft Office Word</Application>
  <DocSecurity>0</DocSecurity>
  <Lines>235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Dragana Čulina</dc:creator>
  <cp:keywords/>
  <dc:description/>
  <cp:lastModifiedBy>Jurica Đurić - Admin</cp:lastModifiedBy>
  <cp:revision>7</cp:revision>
  <cp:lastPrinted>2022-01-26T20:36:00Z</cp:lastPrinted>
  <dcterms:created xsi:type="dcterms:W3CDTF">2023-11-21T18:14:00Z</dcterms:created>
  <dcterms:modified xsi:type="dcterms:W3CDTF">2024-10-08T18:05:00Z</dcterms:modified>
</cp:coreProperties>
</file>